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109E" w:rsidRPr="008036A1" w:rsidRDefault="008036A1" w:rsidP="008A109E">
      <w:pPr>
        <w:pStyle w:val="Title"/>
        <w:rPr>
          <w:sz w:val="50"/>
          <w:szCs w:val="50"/>
        </w:rPr>
      </w:pPr>
      <w:r w:rsidRPr="008036A1">
        <w:rPr>
          <w:sz w:val="50"/>
          <w:szCs w:val="50"/>
        </w:rPr>
        <w:t>Imperial Horizons Management System</w:t>
      </w:r>
    </w:p>
    <w:p w:rsidR="008A109E" w:rsidRDefault="008A109E" w:rsidP="008A109E">
      <w:pPr>
        <w:pStyle w:val="Title"/>
        <w:rPr>
          <w:sz w:val="50"/>
        </w:rPr>
      </w:pPr>
      <w:r w:rsidRPr="008A2C25">
        <w:rPr>
          <w:sz w:val="50"/>
        </w:rPr>
        <w:t>Module Specification Documentation</w:t>
      </w:r>
      <w:r w:rsidR="008036A1">
        <w:rPr>
          <w:sz w:val="50"/>
        </w:rPr>
        <w:br/>
      </w:r>
      <w:r w:rsidR="008036A1" w:rsidRPr="00F4197B">
        <w:rPr>
          <w:sz w:val="36"/>
        </w:rPr>
        <w:t xml:space="preserve">2014 Phase 3 </w:t>
      </w:r>
      <w:r w:rsidR="00F4197B" w:rsidRPr="00F4197B">
        <w:rPr>
          <w:sz w:val="36"/>
        </w:rPr>
        <w:t xml:space="preserve">Part 2 </w:t>
      </w:r>
      <w:r w:rsidR="008036A1" w:rsidRPr="00F4197B">
        <w:rPr>
          <w:sz w:val="36"/>
        </w:rPr>
        <w:t xml:space="preserve">- </w:t>
      </w:r>
      <w:r w:rsidR="00F4197B" w:rsidRPr="00F4197B">
        <w:rPr>
          <w:sz w:val="36"/>
        </w:rPr>
        <w:t>Miscellaneous functions inc Ghost classes</w:t>
      </w:r>
    </w:p>
    <w:p w:rsidR="008A109E" w:rsidRDefault="008A109E" w:rsidP="008A109E"/>
    <w:p w:rsidR="008A109E" w:rsidRDefault="008A109E" w:rsidP="008A109E"/>
    <w:p w:rsidR="008A109E" w:rsidRDefault="008A109E" w:rsidP="008A109E"/>
    <w:p w:rsidR="008A109E" w:rsidRDefault="008A109E" w:rsidP="008A109E"/>
    <w:p w:rsidR="008A109E" w:rsidRDefault="008A109E" w:rsidP="008A109E"/>
    <w:p w:rsidR="008A109E" w:rsidRDefault="008A109E" w:rsidP="008A109E"/>
    <w:p w:rsidR="008A109E" w:rsidRDefault="008A109E" w:rsidP="008A109E"/>
    <w:p w:rsidR="008A109E" w:rsidRDefault="008A109E" w:rsidP="008A10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8A109E" w:rsidRPr="00132F19" w:rsidTr="00097C67">
        <w:tc>
          <w:tcPr>
            <w:tcW w:w="4621" w:type="dxa"/>
          </w:tcPr>
          <w:p w:rsidR="008A109E" w:rsidRPr="00132F19" w:rsidRDefault="008A109E" w:rsidP="00097C67">
            <w:pPr>
              <w:jc w:val="right"/>
            </w:pPr>
            <w:r w:rsidRPr="00132F19">
              <w:t>Created For:</w:t>
            </w:r>
          </w:p>
        </w:tc>
        <w:tc>
          <w:tcPr>
            <w:tcW w:w="4621" w:type="dxa"/>
          </w:tcPr>
          <w:p w:rsidR="008036A1" w:rsidRDefault="008036A1" w:rsidP="00097C67">
            <w:r>
              <w:t>Department of Co-curricular Studies</w:t>
            </w:r>
          </w:p>
          <w:p w:rsidR="008A109E" w:rsidRPr="00132F19" w:rsidRDefault="008036A1" w:rsidP="00097C67">
            <w:r>
              <w:t>Imperial College London</w:t>
            </w:r>
          </w:p>
        </w:tc>
      </w:tr>
      <w:tr w:rsidR="008A109E" w:rsidRPr="00132F19" w:rsidTr="00097C67">
        <w:tc>
          <w:tcPr>
            <w:tcW w:w="4621" w:type="dxa"/>
          </w:tcPr>
          <w:p w:rsidR="008A109E" w:rsidRPr="00132F19" w:rsidRDefault="008A109E" w:rsidP="00097C67">
            <w:pPr>
              <w:jc w:val="right"/>
            </w:pPr>
            <w:r w:rsidRPr="00132F19">
              <w:t>Created By:</w:t>
            </w:r>
          </w:p>
        </w:tc>
        <w:tc>
          <w:tcPr>
            <w:tcW w:w="4621" w:type="dxa"/>
          </w:tcPr>
          <w:p w:rsidR="008A109E" w:rsidRPr="00132F19" w:rsidRDefault="008A109E" w:rsidP="00097C67">
            <w:r w:rsidRPr="00132F19">
              <w:t>Terrabase Ltd</w:t>
            </w:r>
          </w:p>
        </w:tc>
      </w:tr>
      <w:tr w:rsidR="008A109E" w:rsidRPr="00132F19" w:rsidTr="00097C67">
        <w:tc>
          <w:tcPr>
            <w:tcW w:w="4621" w:type="dxa"/>
          </w:tcPr>
          <w:p w:rsidR="008A109E" w:rsidRPr="00132F19" w:rsidRDefault="008A109E" w:rsidP="00097C67">
            <w:pPr>
              <w:jc w:val="right"/>
            </w:pPr>
            <w:r w:rsidRPr="00132F19">
              <w:t>Author:</w:t>
            </w:r>
          </w:p>
        </w:tc>
        <w:tc>
          <w:tcPr>
            <w:tcW w:w="4621" w:type="dxa"/>
          </w:tcPr>
          <w:p w:rsidR="008A109E" w:rsidRPr="00132F19" w:rsidRDefault="008A109E" w:rsidP="00097C67">
            <w:r w:rsidRPr="00132F19">
              <w:t>Tony Harris</w:t>
            </w:r>
          </w:p>
        </w:tc>
      </w:tr>
      <w:tr w:rsidR="008A109E" w:rsidRPr="00132F19" w:rsidTr="00097C67">
        <w:tc>
          <w:tcPr>
            <w:tcW w:w="4621" w:type="dxa"/>
          </w:tcPr>
          <w:p w:rsidR="008A109E" w:rsidRPr="00132F19" w:rsidRDefault="008A109E" w:rsidP="00097C67">
            <w:pPr>
              <w:jc w:val="right"/>
            </w:pPr>
            <w:r w:rsidRPr="00132F19">
              <w:t>Version:</w:t>
            </w:r>
          </w:p>
        </w:tc>
        <w:tc>
          <w:tcPr>
            <w:tcW w:w="4621" w:type="dxa"/>
          </w:tcPr>
          <w:p w:rsidR="008A109E" w:rsidRPr="00132F19" w:rsidRDefault="00801A28" w:rsidP="00097C67">
            <w:r>
              <w:t>1</w:t>
            </w:r>
            <w:r w:rsidR="008A109E">
              <w:t>.0.</w:t>
            </w:r>
            <w:r>
              <w:t>0</w:t>
            </w:r>
          </w:p>
        </w:tc>
      </w:tr>
      <w:tr w:rsidR="008A109E" w:rsidRPr="00132F19" w:rsidTr="00097C67">
        <w:tc>
          <w:tcPr>
            <w:tcW w:w="4621" w:type="dxa"/>
          </w:tcPr>
          <w:p w:rsidR="008A109E" w:rsidRPr="00132F19" w:rsidRDefault="008A109E" w:rsidP="00097C67">
            <w:pPr>
              <w:jc w:val="right"/>
            </w:pPr>
            <w:r w:rsidRPr="00132F19">
              <w:t>Publish Date:</w:t>
            </w:r>
          </w:p>
        </w:tc>
        <w:sdt>
          <w:sdtPr>
            <w:alias w:val="Publish Date"/>
            <w:id w:val="13223658"/>
            <w:placeholder>
              <w:docPart w:val="9FEFACAB68084999B76C41309874E674"/>
            </w:placeholder>
            <w:dataBinding w:prefixMappings="xmlns:ns0='http://schemas.microsoft.com/office/2006/coverPageProps' " w:xpath="/ns0:CoverPageProperties[1]/ns0:PublishDate[1]" w:storeItemID="{55AF091B-3C7A-41E3-B477-F2FDAA23CFDA}"/>
            <w:date w:fullDate="2014-07-04T00:00:00Z">
              <w:dateFormat w:val="dd/MM/yyyy"/>
              <w:lid w:val="en-GB"/>
              <w:storeMappedDataAs w:val="dateTime"/>
              <w:calendar w:val="gregorian"/>
            </w:date>
          </w:sdtPr>
          <w:sdtContent>
            <w:tc>
              <w:tcPr>
                <w:tcW w:w="4621" w:type="dxa"/>
              </w:tcPr>
              <w:p w:rsidR="008A109E" w:rsidRPr="00132F19" w:rsidRDefault="00801A28" w:rsidP="00097C67">
                <w:r>
                  <w:t>04/07/2014</w:t>
                </w:r>
              </w:p>
            </w:tc>
          </w:sdtContent>
        </w:sdt>
      </w:tr>
      <w:tr w:rsidR="008A109E" w:rsidRPr="00132F19" w:rsidTr="00097C67">
        <w:tc>
          <w:tcPr>
            <w:tcW w:w="4621" w:type="dxa"/>
          </w:tcPr>
          <w:p w:rsidR="008A109E" w:rsidRPr="00132F19" w:rsidRDefault="008A109E" w:rsidP="00097C67">
            <w:pPr>
              <w:jc w:val="right"/>
            </w:pPr>
            <w:r w:rsidRPr="00132F19">
              <w:t>Number of pages:</w:t>
            </w:r>
          </w:p>
        </w:tc>
        <w:tc>
          <w:tcPr>
            <w:tcW w:w="4621" w:type="dxa"/>
          </w:tcPr>
          <w:p w:rsidR="008A109E" w:rsidRPr="00132F19" w:rsidRDefault="0010407E" w:rsidP="00097C67">
            <w:fldSimple w:instr=" NUMPAGES   \* MERGEFORMAT ">
              <w:r w:rsidR="00A61A3E">
                <w:rPr>
                  <w:noProof/>
                </w:rPr>
                <w:t>39</w:t>
              </w:r>
            </w:fldSimple>
          </w:p>
        </w:tc>
      </w:tr>
    </w:tbl>
    <w:p w:rsidR="00B83F0D" w:rsidRDefault="00B83F0D">
      <w:pPr>
        <w:rPr>
          <w:rFonts w:cs="Tahoma"/>
          <w:color w:val="333333"/>
        </w:rPr>
      </w:pPr>
    </w:p>
    <w:p w:rsidR="008A109E" w:rsidRDefault="008A109E">
      <w:pPr>
        <w:rPr>
          <w:rFonts w:cs="Tahoma"/>
          <w:color w:val="333333"/>
        </w:rPr>
      </w:pPr>
    </w:p>
    <w:p w:rsidR="004F617A" w:rsidRDefault="00160039">
      <w:pPr>
        <w:spacing w:after="200" w:line="276" w:lineRule="auto"/>
        <w:contextualSpacing w:val="0"/>
        <w:rPr>
          <w:rFonts w:cs="Tahoma"/>
          <w:color w:val="333333"/>
        </w:rPr>
        <w:sectPr w:rsidR="004F617A" w:rsidSect="000B1AF1">
          <w:headerReference w:type="default" r:id="rId8"/>
          <w:footerReference w:type="default" r:id="rId9"/>
          <w:pgSz w:w="12240" w:h="15840"/>
          <w:pgMar w:top="1920" w:right="900" w:bottom="1440" w:left="851" w:header="709" w:footer="128" w:gutter="0"/>
          <w:cols w:space="720"/>
        </w:sectPr>
      </w:pPr>
      <w:r>
        <w:rPr>
          <w:rFonts w:cs="Tahoma"/>
          <w:color w:val="333333"/>
        </w:rPr>
        <w:br w:type="page"/>
      </w:r>
    </w:p>
    <w:p w:rsidR="00160039" w:rsidRDefault="00160039">
      <w:pPr>
        <w:spacing w:after="200" w:line="276" w:lineRule="auto"/>
        <w:contextualSpacing w:val="0"/>
        <w:rPr>
          <w:rFonts w:cs="Tahoma"/>
          <w:color w:val="333333"/>
        </w:rPr>
      </w:pPr>
    </w:p>
    <w:sdt>
      <w:sdtPr>
        <w:rPr>
          <w:rFonts w:ascii="Futura" w:eastAsiaTheme="minorHAnsi" w:hAnsi="Futura" w:cstheme="minorBidi"/>
          <w:b w:val="0"/>
          <w:bCs w:val="0"/>
          <w:color w:val="auto"/>
          <w:sz w:val="22"/>
          <w:szCs w:val="20"/>
          <w:lang w:val="en-GB"/>
        </w:rPr>
        <w:id w:val="272277708"/>
        <w:docPartObj>
          <w:docPartGallery w:val="Table of Contents"/>
          <w:docPartUnique/>
        </w:docPartObj>
      </w:sdtPr>
      <w:sdtContent>
        <w:p w:rsidR="008A109E" w:rsidRDefault="008A109E">
          <w:pPr>
            <w:pStyle w:val="TOCHeading"/>
          </w:pPr>
        </w:p>
        <w:p w:rsidR="00801A28" w:rsidRDefault="0010407E">
          <w:pPr>
            <w:pStyle w:val="TOC1"/>
            <w:tabs>
              <w:tab w:val="right" w:leader="dot" w:pos="10479"/>
            </w:tabs>
            <w:rPr>
              <w:rFonts w:asciiTheme="minorHAnsi" w:eastAsiaTheme="minorEastAsia" w:hAnsiTheme="minorHAnsi"/>
              <w:noProof/>
              <w:szCs w:val="22"/>
              <w:lang w:eastAsia="en-GB"/>
            </w:rPr>
          </w:pPr>
          <w:r>
            <w:fldChar w:fldCharType="begin"/>
          </w:r>
          <w:r w:rsidR="00573ADC">
            <w:instrText xml:space="preserve"> TOC \o "1-3" \h \z \u </w:instrText>
          </w:r>
          <w:r>
            <w:fldChar w:fldCharType="separate"/>
          </w:r>
          <w:hyperlink w:anchor="_Toc392245795" w:history="1">
            <w:r w:rsidR="00801A28" w:rsidRPr="0074081A">
              <w:rPr>
                <w:rStyle w:val="Hyperlink"/>
                <w:noProof/>
              </w:rPr>
              <w:t>Introduction</w:t>
            </w:r>
            <w:r w:rsidR="00801A28">
              <w:rPr>
                <w:noProof/>
                <w:webHidden/>
              </w:rPr>
              <w:tab/>
            </w:r>
            <w:r w:rsidR="00801A28">
              <w:rPr>
                <w:noProof/>
                <w:webHidden/>
              </w:rPr>
              <w:fldChar w:fldCharType="begin"/>
            </w:r>
            <w:r w:rsidR="00801A28">
              <w:rPr>
                <w:noProof/>
                <w:webHidden/>
              </w:rPr>
              <w:instrText xml:space="preserve"> PAGEREF _Toc392245795 \h </w:instrText>
            </w:r>
            <w:r w:rsidR="00801A28">
              <w:rPr>
                <w:noProof/>
                <w:webHidden/>
              </w:rPr>
            </w:r>
            <w:r w:rsidR="00801A28">
              <w:rPr>
                <w:noProof/>
                <w:webHidden/>
              </w:rPr>
              <w:fldChar w:fldCharType="separate"/>
            </w:r>
            <w:r w:rsidR="00A61A3E">
              <w:rPr>
                <w:noProof/>
                <w:webHidden/>
              </w:rPr>
              <w:t>4</w:t>
            </w:r>
            <w:r w:rsidR="00801A28">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796" w:history="1">
            <w:r w:rsidRPr="0074081A">
              <w:rPr>
                <w:rStyle w:val="Hyperlink"/>
                <w:noProof/>
              </w:rPr>
              <w:t>Fonts</w:t>
            </w:r>
            <w:r>
              <w:rPr>
                <w:noProof/>
                <w:webHidden/>
              </w:rPr>
              <w:tab/>
            </w:r>
            <w:r>
              <w:rPr>
                <w:noProof/>
                <w:webHidden/>
              </w:rPr>
              <w:fldChar w:fldCharType="begin"/>
            </w:r>
            <w:r>
              <w:rPr>
                <w:noProof/>
                <w:webHidden/>
              </w:rPr>
              <w:instrText xml:space="preserve"> PAGEREF _Toc392245796 \h </w:instrText>
            </w:r>
            <w:r>
              <w:rPr>
                <w:noProof/>
                <w:webHidden/>
              </w:rPr>
            </w:r>
            <w:r>
              <w:rPr>
                <w:noProof/>
                <w:webHidden/>
              </w:rPr>
              <w:fldChar w:fldCharType="separate"/>
            </w:r>
            <w:r w:rsidR="00A61A3E">
              <w:rPr>
                <w:noProof/>
                <w:webHidden/>
              </w:rPr>
              <w:t>4</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797" w:history="1">
            <w:r w:rsidRPr="0074081A">
              <w:rPr>
                <w:rStyle w:val="Hyperlink"/>
                <w:noProof/>
              </w:rPr>
              <w:t>Colours</w:t>
            </w:r>
            <w:r>
              <w:rPr>
                <w:noProof/>
                <w:webHidden/>
              </w:rPr>
              <w:tab/>
            </w:r>
            <w:r>
              <w:rPr>
                <w:noProof/>
                <w:webHidden/>
              </w:rPr>
              <w:fldChar w:fldCharType="begin"/>
            </w:r>
            <w:r>
              <w:rPr>
                <w:noProof/>
                <w:webHidden/>
              </w:rPr>
              <w:instrText xml:space="preserve"> PAGEREF _Toc392245797 \h </w:instrText>
            </w:r>
            <w:r>
              <w:rPr>
                <w:noProof/>
                <w:webHidden/>
              </w:rPr>
            </w:r>
            <w:r>
              <w:rPr>
                <w:noProof/>
                <w:webHidden/>
              </w:rPr>
              <w:fldChar w:fldCharType="separate"/>
            </w:r>
            <w:r w:rsidR="00A61A3E">
              <w:rPr>
                <w:noProof/>
                <w:webHidden/>
              </w:rPr>
              <w:t>4</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798" w:history="1">
            <w:r w:rsidRPr="0074081A">
              <w:rPr>
                <w:rStyle w:val="Hyperlink"/>
                <w:noProof/>
              </w:rPr>
              <w:t>Pre-course withdrawal handling</w:t>
            </w:r>
            <w:r>
              <w:rPr>
                <w:noProof/>
                <w:webHidden/>
              </w:rPr>
              <w:tab/>
            </w:r>
            <w:r>
              <w:rPr>
                <w:noProof/>
                <w:webHidden/>
              </w:rPr>
              <w:fldChar w:fldCharType="begin"/>
            </w:r>
            <w:r>
              <w:rPr>
                <w:noProof/>
                <w:webHidden/>
              </w:rPr>
              <w:instrText xml:space="preserve"> PAGEREF _Toc392245798 \h </w:instrText>
            </w:r>
            <w:r>
              <w:rPr>
                <w:noProof/>
                <w:webHidden/>
              </w:rPr>
            </w:r>
            <w:r>
              <w:rPr>
                <w:noProof/>
                <w:webHidden/>
              </w:rPr>
              <w:fldChar w:fldCharType="separate"/>
            </w:r>
            <w:r w:rsidR="00A61A3E">
              <w:rPr>
                <w:noProof/>
                <w:webHidden/>
              </w:rPr>
              <w:t>5</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799" w:history="1">
            <w:r w:rsidRPr="0074081A">
              <w:rPr>
                <w:rStyle w:val="Hyperlink"/>
                <w:noProof/>
              </w:rPr>
              <w:t>Updated Withdraw Student Dialogue</w:t>
            </w:r>
            <w:r>
              <w:rPr>
                <w:noProof/>
                <w:webHidden/>
              </w:rPr>
              <w:tab/>
            </w:r>
            <w:r>
              <w:rPr>
                <w:noProof/>
                <w:webHidden/>
              </w:rPr>
              <w:fldChar w:fldCharType="begin"/>
            </w:r>
            <w:r>
              <w:rPr>
                <w:noProof/>
                <w:webHidden/>
              </w:rPr>
              <w:instrText xml:space="preserve"> PAGEREF _Toc392245799 \h </w:instrText>
            </w:r>
            <w:r>
              <w:rPr>
                <w:noProof/>
                <w:webHidden/>
              </w:rPr>
            </w:r>
            <w:r>
              <w:rPr>
                <w:noProof/>
                <w:webHidden/>
              </w:rPr>
              <w:fldChar w:fldCharType="separate"/>
            </w:r>
            <w:r w:rsidR="00A61A3E">
              <w:rPr>
                <w:noProof/>
                <w:webHidden/>
              </w:rPr>
              <w:t>5</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0" w:history="1">
            <w:r w:rsidRPr="0074081A">
              <w:rPr>
                <w:rStyle w:val="Hyperlink"/>
                <w:noProof/>
              </w:rPr>
              <w:t>Pre-course Withdrawal Notes Label</w:t>
            </w:r>
            <w:r>
              <w:rPr>
                <w:noProof/>
                <w:webHidden/>
              </w:rPr>
              <w:tab/>
            </w:r>
            <w:r>
              <w:rPr>
                <w:noProof/>
                <w:webHidden/>
              </w:rPr>
              <w:fldChar w:fldCharType="begin"/>
            </w:r>
            <w:r>
              <w:rPr>
                <w:noProof/>
                <w:webHidden/>
              </w:rPr>
              <w:instrText xml:space="preserve"> PAGEREF _Toc392245800 \h </w:instrText>
            </w:r>
            <w:r>
              <w:rPr>
                <w:noProof/>
                <w:webHidden/>
              </w:rPr>
            </w:r>
            <w:r>
              <w:rPr>
                <w:noProof/>
                <w:webHidden/>
              </w:rPr>
              <w:fldChar w:fldCharType="separate"/>
            </w:r>
            <w:r w:rsidR="00A61A3E">
              <w:rPr>
                <w:noProof/>
                <w:webHidden/>
              </w:rPr>
              <w:t>6</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1" w:history="1">
            <w:r w:rsidRPr="0074081A">
              <w:rPr>
                <w:rStyle w:val="Hyperlink"/>
                <w:noProof/>
              </w:rPr>
              <w:t>Withdrawal/Non-completer Radio Buttons</w:t>
            </w:r>
            <w:r>
              <w:rPr>
                <w:noProof/>
                <w:webHidden/>
              </w:rPr>
              <w:tab/>
            </w:r>
            <w:r>
              <w:rPr>
                <w:noProof/>
                <w:webHidden/>
              </w:rPr>
              <w:fldChar w:fldCharType="begin"/>
            </w:r>
            <w:r>
              <w:rPr>
                <w:noProof/>
                <w:webHidden/>
              </w:rPr>
              <w:instrText xml:space="preserve"> PAGEREF _Toc392245801 \h </w:instrText>
            </w:r>
            <w:r>
              <w:rPr>
                <w:noProof/>
                <w:webHidden/>
              </w:rPr>
            </w:r>
            <w:r>
              <w:rPr>
                <w:noProof/>
                <w:webHidden/>
              </w:rPr>
              <w:fldChar w:fldCharType="separate"/>
            </w:r>
            <w:r w:rsidR="00A61A3E">
              <w:rPr>
                <w:noProof/>
                <w:webHidden/>
              </w:rPr>
              <w:t>7</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2" w:history="1">
            <w:r w:rsidRPr="0074081A">
              <w:rPr>
                <w:rStyle w:val="Hyperlink"/>
                <w:noProof/>
              </w:rPr>
              <w:t>Permissions</w:t>
            </w:r>
            <w:r>
              <w:rPr>
                <w:noProof/>
                <w:webHidden/>
              </w:rPr>
              <w:tab/>
            </w:r>
            <w:r>
              <w:rPr>
                <w:noProof/>
                <w:webHidden/>
              </w:rPr>
              <w:fldChar w:fldCharType="begin"/>
            </w:r>
            <w:r>
              <w:rPr>
                <w:noProof/>
                <w:webHidden/>
              </w:rPr>
              <w:instrText xml:space="preserve"> PAGEREF _Toc392245802 \h </w:instrText>
            </w:r>
            <w:r>
              <w:rPr>
                <w:noProof/>
                <w:webHidden/>
              </w:rPr>
            </w:r>
            <w:r>
              <w:rPr>
                <w:noProof/>
                <w:webHidden/>
              </w:rPr>
              <w:fldChar w:fldCharType="separate"/>
            </w:r>
            <w:r w:rsidR="00A61A3E">
              <w:rPr>
                <w:noProof/>
                <w:webHidden/>
              </w:rPr>
              <w:t>7</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03" w:history="1">
            <w:r w:rsidRPr="0074081A">
              <w:rPr>
                <w:rStyle w:val="Hyperlink"/>
                <w:noProof/>
              </w:rPr>
              <w:t>Student Screen Changes</w:t>
            </w:r>
            <w:r>
              <w:rPr>
                <w:noProof/>
                <w:webHidden/>
              </w:rPr>
              <w:tab/>
            </w:r>
            <w:r>
              <w:rPr>
                <w:noProof/>
                <w:webHidden/>
              </w:rPr>
              <w:fldChar w:fldCharType="begin"/>
            </w:r>
            <w:r>
              <w:rPr>
                <w:noProof/>
                <w:webHidden/>
              </w:rPr>
              <w:instrText xml:space="preserve"> PAGEREF _Toc392245803 \h </w:instrText>
            </w:r>
            <w:r>
              <w:rPr>
                <w:noProof/>
                <w:webHidden/>
              </w:rPr>
            </w:r>
            <w:r>
              <w:rPr>
                <w:noProof/>
                <w:webHidden/>
              </w:rPr>
              <w:fldChar w:fldCharType="separate"/>
            </w:r>
            <w:r w:rsidR="00A61A3E">
              <w:rPr>
                <w:noProof/>
                <w:webHidden/>
              </w:rPr>
              <w:t>8</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04" w:history="1">
            <w:r w:rsidRPr="0074081A">
              <w:rPr>
                <w:rStyle w:val="Hyperlink"/>
                <w:noProof/>
              </w:rPr>
              <w:t>Withdraw 'Undo' Handling</w:t>
            </w:r>
            <w:r>
              <w:rPr>
                <w:noProof/>
                <w:webHidden/>
              </w:rPr>
              <w:tab/>
            </w:r>
            <w:r>
              <w:rPr>
                <w:noProof/>
                <w:webHidden/>
              </w:rPr>
              <w:fldChar w:fldCharType="begin"/>
            </w:r>
            <w:r>
              <w:rPr>
                <w:noProof/>
                <w:webHidden/>
              </w:rPr>
              <w:instrText xml:space="preserve"> PAGEREF _Toc392245804 \h </w:instrText>
            </w:r>
            <w:r>
              <w:rPr>
                <w:noProof/>
                <w:webHidden/>
              </w:rPr>
            </w:r>
            <w:r>
              <w:rPr>
                <w:noProof/>
                <w:webHidden/>
              </w:rPr>
              <w:fldChar w:fldCharType="separate"/>
            </w:r>
            <w:r w:rsidR="00A61A3E">
              <w:rPr>
                <w:noProof/>
                <w:webHidden/>
              </w:rPr>
              <w:t>8</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5" w:history="1">
            <w:r w:rsidRPr="0074081A">
              <w:rPr>
                <w:rStyle w:val="Hyperlink"/>
                <w:noProof/>
              </w:rPr>
              <w:t>Undo (reinstate) Link</w:t>
            </w:r>
            <w:r>
              <w:rPr>
                <w:noProof/>
                <w:webHidden/>
              </w:rPr>
              <w:tab/>
            </w:r>
            <w:r>
              <w:rPr>
                <w:noProof/>
                <w:webHidden/>
              </w:rPr>
              <w:fldChar w:fldCharType="begin"/>
            </w:r>
            <w:r>
              <w:rPr>
                <w:noProof/>
                <w:webHidden/>
              </w:rPr>
              <w:instrText xml:space="preserve"> PAGEREF _Toc392245805 \h </w:instrText>
            </w:r>
            <w:r>
              <w:rPr>
                <w:noProof/>
                <w:webHidden/>
              </w:rPr>
            </w:r>
            <w:r>
              <w:rPr>
                <w:noProof/>
                <w:webHidden/>
              </w:rPr>
              <w:fldChar w:fldCharType="separate"/>
            </w:r>
            <w:r w:rsidR="00A61A3E">
              <w:rPr>
                <w:noProof/>
                <w:webHidden/>
              </w:rPr>
              <w:t>9</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6" w:history="1">
            <w:r w:rsidRPr="0074081A">
              <w:rPr>
                <w:rStyle w:val="Hyperlink"/>
                <w:noProof/>
              </w:rPr>
              <w:t>Permissions</w:t>
            </w:r>
            <w:r>
              <w:rPr>
                <w:noProof/>
                <w:webHidden/>
              </w:rPr>
              <w:tab/>
            </w:r>
            <w:r>
              <w:rPr>
                <w:noProof/>
                <w:webHidden/>
              </w:rPr>
              <w:fldChar w:fldCharType="begin"/>
            </w:r>
            <w:r>
              <w:rPr>
                <w:noProof/>
                <w:webHidden/>
              </w:rPr>
              <w:instrText xml:space="preserve"> PAGEREF _Toc392245806 \h </w:instrText>
            </w:r>
            <w:r>
              <w:rPr>
                <w:noProof/>
                <w:webHidden/>
              </w:rPr>
            </w:r>
            <w:r>
              <w:rPr>
                <w:noProof/>
                <w:webHidden/>
              </w:rPr>
              <w:fldChar w:fldCharType="separate"/>
            </w:r>
            <w:r w:rsidR="00A61A3E">
              <w:rPr>
                <w:noProof/>
                <w:webHidden/>
              </w:rPr>
              <w:t>9</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07" w:history="1">
            <w:r w:rsidRPr="0074081A">
              <w:rPr>
                <w:rStyle w:val="Hyperlink"/>
                <w:noProof/>
              </w:rPr>
              <w:t>Post-grad and Staff Handling</w:t>
            </w:r>
            <w:r>
              <w:rPr>
                <w:noProof/>
                <w:webHidden/>
              </w:rPr>
              <w:tab/>
            </w:r>
            <w:r>
              <w:rPr>
                <w:noProof/>
                <w:webHidden/>
              </w:rPr>
              <w:fldChar w:fldCharType="begin"/>
            </w:r>
            <w:r>
              <w:rPr>
                <w:noProof/>
                <w:webHidden/>
              </w:rPr>
              <w:instrText xml:space="preserve"> PAGEREF _Toc392245807 \h </w:instrText>
            </w:r>
            <w:r>
              <w:rPr>
                <w:noProof/>
                <w:webHidden/>
              </w:rPr>
            </w:r>
            <w:r>
              <w:rPr>
                <w:noProof/>
                <w:webHidden/>
              </w:rPr>
              <w:fldChar w:fldCharType="separate"/>
            </w:r>
            <w:r w:rsidR="00A61A3E">
              <w:rPr>
                <w:noProof/>
                <w:webHidden/>
              </w:rPr>
              <w:t>10</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8" w:history="1">
            <w:r w:rsidRPr="0074081A">
              <w:rPr>
                <w:rStyle w:val="Hyperlink"/>
                <w:noProof/>
              </w:rPr>
              <w:t>Post-grad Checkbox</w:t>
            </w:r>
            <w:r>
              <w:rPr>
                <w:noProof/>
                <w:webHidden/>
              </w:rPr>
              <w:tab/>
            </w:r>
            <w:r>
              <w:rPr>
                <w:noProof/>
                <w:webHidden/>
              </w:rPr>
              <w:fldChar w:fldCharType="begin"/>
            </w:r>
            <w:r>
              <w:rPr>
                <w:noProof/>
                <w:webHidden/>
              </w:rPr>
              <w:instrText xml:space="preserve"> PAGEREF _Toc392245808 \h </w:instrText>
            </w:r>
            <w:r>
              <w:rPr>
                <w:noProof/>
                <w:webHidden/>
              </w:rPr>
            </w:r>
            <w:r>
              <w:rPr>
                <w:noProof/>
                <w:webHidden/>
              </w:rPr>
              <w:fldChar w:fldCharType="separate"/>
            </w:r>
            <w:r w:rsidR="00A61A3E">
              <w:rPr>
                <w:noProof/>
                <w:webHidden/>
              </w:rPr>
              <w:t>10</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09" w:history="1">
            <w:r w:rsidRPr="0074081A">
              <w:rPr>
                <w:rStyle w:val="Hyperlink"/>
                <w:noProof/>
              </w:rPr>
              <w:t>Staff Checkbox</w:t>
            </w:r>
            <w:r>
              <w:rPr>
                <w:noProof/>
                <w:webHidden/>
              </w:rPr>
              <w:tab/>
            </w:r>
            <w:r>
              <w:rPr>
                <w:noProof/>
                <w:webHidden/>
              </w:rPr>
              <w:fldChar w:fldCharType="begin"/>
            </w:r>
            <w:r>
              <w:rPr>
                <w:noProof/>
                <w:webHidden/>
              </w:rPr>
              <w:instrText xml:space="preserve"> PAGEREF _Toc392245809 \h </w:instrText>
            </w:r>
            <w:r>
              <w:rPr>
                <w:noProof/>
                <w:webHidden/>
              </w:rPr>
            </w:r>
            <w:r>
              <w:rPr>
                <w:noProof/>
                <w:webHidden/>
              </w:rPr>
              <w:fldChar w:fldCharType="separate"/>
            </w:r>
            <w:r w:rsidR="00A61A3E">
              <w:rPr>
                <w:noProof/>
                <w:webHidden/>
              </w:rPr>
              <w:t>10</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0" w:history="1">
            <w:r w:rsidRPr="0074081A">
              <w:rPr>
                <w:rStyle w:val="Hyperlink"/>
                <w:noProof/>
              </w:rPr>
              <w:t>Permissions</w:t>
            </w:r>
            <w:r>
              <w:rPr>
                <w:noProof/>
                <w:webHidden/>
              </w:rPr>
              <w:tab/>
            </w:r>
            <w:r>
              <w:rPr>
                <w:noProof/>
                <w:webHidden/>
              </w:rPr>
              <w:fldChar w:fldCharType="begin"/>
            </w:r>
            <w:r>
              <w:rPr>
                <w:noProof/>
                <w:webHidden/>
              </w:rPr>
              <w:instrText xml:space="preserve"> PAGEREF _Toc392245810 \h </w:instrText>
            </w:r>
            <w:r>
              <w:rPr>
                <w:noProof/>
                <w:webHidden/>
              </w:rPr>
            </w:r>
            <w:r>
              <w:rPr>
                <w:noProof/>
                <w:webHidden/>
              </w:rPr>
              <w:fldChar w:fldCharType="separate"/>
            </w:r>
            <w:r w:rsidR="00A61A3E">
              <w:rPr>
                <w:noProof/>
                <w:webHidden/>
              </w:rPr>
              <w:t>10</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11" w:history="1">
            <w:r w:rsidRPr="0074081A">
              <w:rPr>
                <w:rStyle w:val="Hyperlink"/>
                <w:noProof/>
              </w:rPr>
              <w:t>Search within results</w:t>
            </w:r>
            <w:r>
              <w:rPr>
                <w:noProof/>
                <w:webHidden/>
              </w:rPr>
              <w:tab/>
            </w:r>
            <w:r>
              <w:rPr>
                <w:noProof/>
                <w:webHidden/>
              </w:rPr>
              <w:fldChar w:fldCharType="begin"/>
            </w:r>
            <w:r>
              <w:rPr>
                <w:noProof/>
                <w:webHidden/>
              </w:rPr>
              <w:instrText xml:space="preserve"> PAGEREF _Toc392245811 \h </w:instrText>
            </w:r>
            <w:r>
              <w:rPr>
                <w:noProof/>
                <w:webHidden/>
              </w:rPr>
            </w:r>
            <w:r>
              <w:rPr>
                <w:noProof/>
                <w:webHidden/>
              </w:rPr>
              <w:fldChar w:fldCharType="separate"/>
            </w:r>
            <w:r w:rsidR="00A61A3E">
              <w:rPr>
                <w:noProof/>
                <w:webHidden/>
              </w:rPr>
              <w:t>11</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2" w:history="1">
            <w:r w:rsidRPr="0074081A">
              <w:rPr>
                <w:rStyle w:val="Hyperlink"/>
                <w:noProof/>
              </w:rPr>
              <w:t>Within results checkbox</w:t>
            </w:r>
            <w:r>
              <w:rPr>
                <w:noProof/>
                <w:webHidden/>
              </w:rPr>
              <w:tab/>
            </w:r>
            <w:r>
              <w:rPr>
                <w:noProof/>
                <w:webHidden/>
              </w:rPr>
              <w:fldChar w:fldCharType="begin"/>
            </w:r>
            <w:r>
              <w:rPr>
                <w:noProof/>
                <w:webHidden/>
              </w:rPr>
              <w:instrText xml:space="preserve"> PAGEREF _Toc392245812 \h </w:instrText>
            </w:r>
            <w:r>
              <w:rPr>
                <w:noProof/>
                <w:webHidden/>
              </w:rPr>
            </w:r>
            <w:r>
              <w:rPr>
                <w:noProof/>
                <w:webHidden/>
              </w:rPr>
              <w:fldChar w:fldCharType="separate"/>
            </w:r>
            <w:r w:rsidR="00A61A3E">
              <w:rPr>
                <w:noProof/>
                <w:webHidden/>
              </w:rPr>
              <w:t>12</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3" w:history="1">
            <w:r w:rsidRPr="0074081A">
              <w:rPr>
                <w:rStyle w:val="Hyperlink"/>
                <w:noProof/>
              </w:rPr>
              <w:t>Filter Textarea</w:t>
            </w:r>
            <w:r>
              <w:rPr>
                <w:noProof/>
                <w:webHidden/>
              </w:rPr>
              <w:tab/>
            </w:r>
            <w:r>
              <w:rPr>
                <w:noProof/>
                <w:webHidden/>
              </w:rPr>
              <w:fldChar w:fldCharType="begin"/>
            </w:r>
            <w:r>
              <w:rPr>
                <w:noProof/>
                <w:webHidden/>
              </w:rPr>
              <w:instrText xml:space="preserve"> PAGEREF _Toc392245813 \h </w:instrText>
            </w:r>
            <w:r>
              <w:rPr>
                <w:noProof/>
                <w:webHidden/>
              </w:rPr>
            </w:r>
            <w:r>
              <w:rPr>
                <w:noProof/>
                <w:webHidden/>
              </w:rPr>
              <w:fldChar w:fldCharType="separate"/>
            </w:r>
            <w:r w:rsidR="00A61A3E">
              <w:rPr>
                <w:noProof/>
                <w:webHidden/>
              </w:rPr>
              <w:t>12</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4" w:history="1">
            <w:r w:rsidRPr="0074081A">
              <w:rPr>
                <w:rStyle w:val="Hyperlink"/>
                <w:noProof/>
              </w:rPr>
              <w:t>Permissions</w:t>
            </w:r>
            <w:r>
              <w:rPr>
                <w:noProof/>
                <w:webHidden/>
              </w:rPr>
              <w:tab/>
            </w:r>
            <w:r>
              <w:rPr>
                <w:noProof/>
                <w:webHidden/>
              </w:rPr>
              <w:fldChar w:fldCharType="begin"/>
            </w:r>
            <w:r>
              <w:rPr>
                <w:noProof/>
                <w:webHidden/>
              </w:rPr>
              <w:instrText xml:space="preserve"> PAGEREF _Toc392245814 \h </w:instrText>
            </w:r>
            <w:r>
              <w:rPr>
                <w:noProof/>
                <w:webHidden/>
              </w:rPr>
            </w:r>
            <w:r>
              <w:rPr>
                <w:noProof/>
                <w:webHidden/>
              </w:rPr>
              <w:fldChar w:fldCharType="separate"/>
            </w:r>
            <w:r w:rsidR="00A61A3E">
              <w:rPr>
                <w:noProof/>
                <w:webHidden/>
              </w:rPr>
              <w:t>12</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15" w:history="1">
            <w:r w:rsidRPr="0074081A">
              <w:rPr>
                <w:rStyle w:val="Hyperlink"/>
                <w:noProof/>
              </w:rPr>
              <w:t>Searching for archived students</w:t>
            </w:r>
            <w:r>
              <w:rPr>
                <w:noProof/>
                <w:webHidden/>
              </w:rPr>
              <w:tab/>
            </w:r>
            <w:r>
              <w:rPr>
                <w:noProof/>
                <w:webHidden/>
              </w:rPr>
              <w:fldChar w:fldCharType="begin"/>
            </w:r>
            <w:r>
              <w:rPr>
                <w:noProof/>
                <w:webHidden/>
              </w:rPr>
              <w:instrText xml:space="preserve"> PAGEREF _Toc392245815 \h </w:instrText>
            </w:r>
            <w:r>
              <w:rPr>
                <w:noProof/>
                <w:webHidden/>
              </w:rPr>
            </w:r>
            <w:r>
              <w:rPr>
                <w:noProof/>
                <w:webHidden/>
              </w:rPr>
              <w:fldChar w:fldCharType="separate"/>
            </w:r>
            <w:r w:rsidR="00A61A3E">
              <w:rPr>
                <w:noProof/>
                <w:webHidden/>
              </w:rPr>
              <w:t>13</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6" w:history="1">
            <w:r w:rsidRPr="0074081A">
              <w:rPr>
                <w:rStyle w:val="Hyperlink"/>
                <w:noProof/>
              </w:rPr>
              <w:t>Permissions</w:t>
            </w:r>
            <w:r>
              <w:rPr>
                <w:noProof/>
                <w:webHidden/>
              </w:rPr>
              <w:tab/>
            </w:r>
            <w:r>
              <w:rPr>
                <w:noProof/>
                <w:webHidden/>
              </w:rPr>
              <w:fldChar w:fldCharType="begin"/>
            </w:r>
            <w:r>
              <w:rPr>
                <w:noProof/>
                <w:webHidden/>
              </w:rPr>
              <w:instrText xml:space="preserve"> PAGEREF _Toc392245816 \h </w:instrText>
            </w:r>
            <w:r>
              <w:rPr>
                <w:noProof/>
                <w:webHidden/>
              </w:rPr>
            </w:r>
            <w:r>
              <w:rPr>
                <w:noProof/>
                <w:webHidden/>
              </w:rPr>
              <w:fldChar w:fldCharType="separate"/>
            </w:r>
            <w:r w:rsidR="00A61A3E">
              <w:rPr>
                <w:noProof/>
                <w:webHidden/>
              </w:rPr>
              <w:t>13</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17" w:history="1">
            <w:r w:rsidRPr="0074081A">
              <w:rPr>
                <w:rStyle w:val="Hyperlink"/>
                <w:noProof/>
              </w:rPr>
              <w:t>Import Students</w:t>
            </w:r>
            <w:r>
              <w:rPr>
                <w:noProof/>
                <w:webHidden/>
              </w:rPr>
              <w:tab/>
            </w:r>
            <w:r>
              <w:rPr>
                <w:noProof/>
                <w:webHidden/>
              </w:rPr>
              <w:fldChar w:fldCharType="begin"/>
            </w:r>
            <w:r>
              <w:rPr>
                <w:noProof/>
                <w:webHidden/>
              </w:rPr>
              <w:instrText xml:space="preserve"> PAGEREF _Toc392245817 \h </w:instrText>
            </w:r>
            <w:r>
              <w:rPr>
                <w:noProof/>
                <w:webHidden/>
              </w:rPr>
            </w:r>
            <w:r>
              <w:rPr>
                <w:noProof/>
                <w:webHidden/>
              </w:rPr>
              <w:fldChar w:fldCharType="separate"/>
            </w:r>
            <w:r w:rsidR="00A61A3E">
              <w:rPr>
                <w:noProof/>
                <w:webHidden/>
              </w:rPr>
              <w:t>14</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18" w:history="1">
            <w:r w:rsidRPr="0074081A">
              <w:rPr>
                <w:rStyle w:val="Hyperlink"/>
                <w:noProof/>
              </w:rPr>
              <w:t>Student Upload Data Selection Dialogue</w:t>
            </w:r>
            <w:r>
              <w:rPr>
                <w:noProof/>
                <w:webHidden/>
              </w:rPr>
              <w:tab/>
            </w:r>
            <w:r>
              <w:rPr>
                <w:noProof/>
                <w:webHidden/>
              </w:rPr>
              <w:fldChar w:fldCharType="begin"/>
            </w:r>
            <w:r>
              <w:rPr>
                <w:noProof/>
                <w:webHidden/>
              </w:rPr>
              <w:instrText xml:space="preserve"> PAGEREF _Toc392245818 \h </w:instrText>
            </w:r>
            <w:r>
              <w:rPr>
                <w:noProof/>
                <w:webHidden/>
              </w:rPr>
            </w:r>
            <w:r>
              <w:rPr>
                <w:noProof/>
                <w:webHidden/>
              </w:rPr>
              <w:fldChar w:fldCharType="separate"/>
            </w:r>
            <w:r w:rsidR="00A61A3E">
              <w:rPr>
                <w:noProof/>
                <w:webHidden/>
              </w:rPr>
              <w:t>14</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19" w:history="1">
            <w:r w:rsidRPr="0074081A">
              <w:rPr>
                <w:rStyle w:val="Hyperlink"/>
                <w:noProof/>
              </w:rPr>
              <w:t>Main Title Label</w:t>
            </w:r>
            <w:r>
              <w:rPr>
                <w:noProof/>
                <w:webHidden/>
              </w:rPr>
              <w:tab/>
            </w:r>
            <w:r>
              <w:rPr>
                <w:noProof/>
                <w:webHidden/>
              </w:rPr>
              <w:fldChar w:fldCharType="begin"/>
            </w:r>
            <w:r>
              <w:rPr>
                <w:noProof/>
                <w:webHidden/>
              </w:rPr>
              <w:instrText xml:space="preserve"> PAGEREF _Toc392245819 \h </w:instrText>
            </w:r>
            <w:r>
              <w:rPr>
                <w:noProof/>
                <w:webHidden/>
              </w:rPr>
            </w:r>
            <w:r>
              <w:rPr>
                <w:noProof/>
                <w:webHidden/>
              </w:rPr>
              <w:fldChar w:fldCharType="separate"/>
            </w:r>
            <w:r w:rsidR="00A61A3E">
              <w:rPr>
                <w:noProof/>
                <w:webHidden/>
              </w:rPr>
              <w:t>15</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0" w:history="1">
            <w:r w:rsidRPr="0074081A">
              <w:rPr>
                <w:rStyle w:val="Hyperlink"/>
                <w:noProof/>
              </w:rPr>
              <w:t>File to be uploaded label and link</w:t>
            </w:r>
            <w:r>
              <w:rPr>
                <w:noProof/>
                <w:webHidden/>
              </w:rPr>
              <w:tab/>
            </w:r>
            <w:r>
              <w:rPr>
                <w:noProof/>
                <w:webHidden/>
              </w:rPr>
              <w:fldChar w:fldCharType="begin"/>
            </w:r>
            <w:r>
              <w:rPr>
                <w:noProof/>
                <w:webHidden/>
              </w:rPr>
              <w:instrText xml:space="preserve"> PAGEREF _Toc392245820 \h </w:instrText>
            </w:r>
            <w:r>
              <w:rPr>
                <w:noProof/>
                <w:webHidden/>
              </w:rPr>
            </w:r>
            <w:r>
              <w:rPr>
                <w:noProof/>
                <w:webHidden/>
              </w:rPr>
              <w:fldChar w:fldCharType="separate"/>
            </w:r>
            <w:r w:rsidR="00A61A3E">
              <w:rPr>
                <w:noProof/>
                <w:webHidden/>
              </w:rPr>
              <w:t>15</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1" w:history="1">
            <w:r w:rsidRPr="0074081A">
              <w:rPr>
                <w:rStyle w:val="Hyperlink"/>
                <w:noProof/>
              </w:rPr>
              <w:t>Cancel and Upload links</w:t>
            </w:r>
            <w:r>
              <w:rPr>
                <w:noProof/>
                <w:webHidden/>
              </w:rPr>
              <w:tab/>
            </w:r>
            <w:r>
              <w:rPr>
                <w:noProof/>
                <w:webHidden/>
              </w:rPr>
              <w:fldChar w:fldCharType="begin"/>
            </w:r>
            <w:r>
              <w:rPr>
                <w:noProof/>
                <w:webHidden/>
              </w:rPr>
              <w:instrText xml:space="preserve"> PAGEREF _Toc392245821 \h </w:instrText>
            </w:r>
            <w:r>
              <w:rPr>
                <w:noProof/>
                <w:webHidden/>
              </w:rPr>
            </w:r>
            <w:r>
              <w:rPr>
                <w:noProof/>
                <w:webHidden/>
              </w:rPr>
              <w:fldChar w:fldCharType="separate"/>
            </w:r>
            <w:r w:rsidR="00A61A3E">
              <w:rPr>
                <w:noProof/>
                <w:webHidden/>
              </w:rPr>
              <w:t>16</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22" w:history="1">
            <w:r w:rsidRPr="0074081A">
              <w:rPr>
                <w:rStyle w:val="Hyperlink"/>
                <w:noProof/>
              </w:rPr>
              <w:t>Uploading Student Data Dialogue</w:t>
            </w:r>
            <w:r>
              <w:rPr>
                <w:noProof/>
                <w:webHidden/>
              </w:rPr>
              <w:tab/>
            </w:r>
            <w:r>
              <w:rPr>
                <w:noProof/>
                <w:webHidden/>
              </w:rPr>
              <w:fldChar w:fldCharType="begin"/>
            </w:r>
            <w:r>
              <w:rPr>
                <w:noProof/>
                <w:webHidden/>
              </w:rPr>
              <w:instrText xml:space="preserve"> PAGEREF _Toc392245822 \h </w:instrText>
            </w:r>
            <w:r>
              <w:rPr>
                <w:noProof/>
                <w:webHidden/>
              </w:rPr>
            </w:r>
            <w:r>
              <w:rPr>
                <w:noProof/>
                <w:webHidden/>
              </w:rPr>
              <w:fldChar w:fldCharType="separate"/>
            </w:r>
            <w:r w:rsidR="00A61A3E">
              <w:rPr>
                <w:noProof/>
                <w:webHidden/>
              </w:rPr>
              <w:t>17</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3" w:history="1">
            <w:r w:rsidRPr="0074081A">
              <w:rPr>
                <w:rStyle w:val="Hyperlink"/>
                <w:noProof/>
              </w:rPr>
              <w:t>Main title label</w:t>
            </w:r>
            <w:r>
              <w:rPr>
                <w:noProof/>
                <w:webHidden/>
              </w:rPr>
              <w:tab/>
            </w:r>
            <w:r>
              <w:rPr>
                <w:noProof/>
                <w:webHidden/>
              </w:rPr>
              <w:fldChar w:fldCharType="begin"/>
            </w:r>
            <w:r>
              <w:rPr>
                <w:noProof/>
                <w:webHidden/>
              </w:rPr>
              <w:instrText xml:space="preserve"> PAGEREF _Toc392245823 \h </w:instrText>
            </w:r>
            <w:r>
              <w:rPr>
                <w:noProof/>
                <w:webHidden/>
              </w:rPr>
            </w:r>
            <w:r>
              <w:rPr>
                <w:noProof/>
                <w:webHidden/>
              </w:rPr>
              <w:fldChar w:fldCharType="separate"/>
            </w:r>
            <w:r w:rsidR="00A61A3E">
              <w:rPr>
                <w:noProof/>
                <w:webHidden/>
              </w:rPr>
              <w:t>18</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4" w:history="1">
            <w:r w:rsidRPr="0074081A">
              <w:rPr>
                <w:rStyle w:val="Hyperlink"/>
                <w:noProof/>
              </w:rPr>
              <w:t>File being uploaded label</w:t>
            </w:r>
            <w:r>
              <w:rPr>
                <w:noProof/>
                <w:webHidden/>
              </w:rPr>
              <w:tab/>
            </w:r>
            <w:r>
              <w:rPr>
                <w:noProof/>
                <w:webHidden/>
              </w:rPr>
              <w:fldChar w:fldCharType="begin"/>
            </w:r>
            <w:r>
              <w:rPr>
                <w:noProof/>
                <w:webHidden/>
              </w:rPr>
              <w:instrText xml:space="preserve"> PAGEREF _Toc392245824 \h </w:instrText>
            </w:r>
            <w:r>
              <w:rPr>
                <w:noProof/>
                <w:webHidden/>
              </w:rPr>
            </w:r>
            <w:r>
              <w:rPr>
                <w:noProof/>
                <w:webHidden/>
              </w:rPr>
              <w:fldChar w:fldCharType="separate"/>
            </w:r>
            <w:r w:rsidR="00A61A3E">
              <w:rPr>
                <w:noProof/>
                <w:webHidden/>
              </w:rPr>
              <w:t>18</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5" w:history="1">
            <w:r w:rsidRPr="0074081A">
              <w:rPr>
                <w:rStyle w:val="Hyperlink"/>
                <w:noProof/>
              </w:rPr>
              <w:t>Uploading and importing label</w:t>
            </w:r>
            <w:r>
              <w:rPr>
                <w:noProof/>
                <w:webHidden/>
              </w:rPr>
              <w:tab/>
            </w:r>
            <w:r>
              <w:rPr>
                <w:noProof/>
                <w:webHidden/>
              </w:rPr>
              <w:fldChar w:fldCharType="begin"/>
            </w:r>
            <w:r>
              <w:rPr>
                <w:noProof/>
                <w:webHidden/>
              </w:rPr>
              <w:instrText xml:space="preserve"> PAGEREF _Toc392245825 \h </w:instrText>
            </w:r>
            <w:r>
              <w:rPr>
                <w:noProof/>
                <w:webHidden/>
              </w:rPr>
            </w:r>
            <w:r>
              <w:rPr>
                <w:noProof/>
                <w:webHidden/>
              </w:rPr>
              <w:fldChar w:fldCharType="separate"/>
            </w:r>
            <w:r w:rsidR="00A61A3E">
              <w:rPr>
                <w:noProof/>
                <w:webHidden/>
              </w:rPr>
              <w:t>19</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26" w:history="1">
            <w:r w:rsidRPr="0074081A">
              <w:rPr>
                <w:rStyle w:val="Hyperlink"/>
                <w:noProof/>
              </w:rPr>
              <w:t>Student Data Uploaded Dialogue</w:t>
            </w:r>
            <w:r>
              <w:rPr>
                <w:noProof/>
                <w:webHidden/>
              </w:rPr>
              <w:tab/>
            </w:r>
            <w:r>
              <w:rPr>
                <w:noProof/>
                <w:webHidden/>
              </w:rPr>
              <w:fldChar w:fldCharType="begin"/>
            </w:r>
            <w:r>
              <w:rPr>
                <w:noProof/>
                <w:webHidden/>
              </w:rPr>
              <w:instrText xml:space="preserve"> PAGEREF _Toc392245826 \h </w:instrText>
            </w:r>
            <w:r>
              <w:rPr>
                <w:noProof/>
                <w:webHidden/>
              </w:rPr>
            </w:r>
            <w:r>
              <w:rPr>
                <w:noProof/>
                <w:webHidden/>
              </w:rPr>
              <w:fldChar w:fldCharType="separate"/>
            </w:r>
            <w:r w:rsidR="00A61A3E">
              <w:rPr>
                <w:noProof/>
                <w:webHidden/>
              </w:rPr>
              <w:t>20</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7" w:history="1">
            <w:r w:rsidRPr="0074081A">
              <w:rPr>
                <w:rStyle w:val="Hyperlink"/>
                <w:noProof/>
              </w:rPr>
              <w:t>Title and information labels</w:t>
            </w:r>
            <w:r>
              <w:rPr>
                <w:noProof/>
                <w:webHidden/>
              </w:rPr>
              <w:tab/>
            </w:r>
            <w:r>
              <w:rPr>
                <w:noProof/>
                <w:webHidden/>
              </w:rPr>
              <w:fldChar w:fldCharType="begin"/>
            </w:r>
            <w:r>
              <w:rPr>
                <w:noProof/>
                <w:webHidden/>
              </w:rPr>
              <w:instrText xml:space="preserve"> PAGEREF _Toc392245827 \h </w:instrText>
            </w:r>
            <w:r>
              <w:rPr>
                <w:noProof/>
                <w:webHidden/>
              </w:rPr>
            </w:r>
            <w:r>
              <w:rPr>
                <w:noProof/>
                <w:webHidden/>
              </w:rPr>
              <w:fldChar w:fldCharType="separate"/>
            </w:r>
            <w:r w:rsidR="00A61A3E">
              <w:rPr>
                <w:noProof/>
                <w:webHidden/>
              </w:rPr>
              <w:t>21</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8" w:history="1">
            <w:r w:rsidRPr="0074081A">
              <w:rPr>
                <w:rStyle w:val="Hyperlink"/>
                <w:noProof/>
              </w:rPr>
              <w:t>Feedback textbox</w:t>
            </w:r>
            <w:r>
              <w:rPr>
                <w:noProof/>
                <w:webHidden/>
              </w:rPr>
              <w:tab/>
            </w:r>
            <w:r>
              <w:rPr>
                <w:noProof/>
                <w:webHidden/>
              </w:rPr>
              <w:fldChar w:fldCharType="begin"/>
            </w:r>
            <w:r>
              <w:rPr>
                <w:noProof/>
                <w:webHidden/>
              </w:rPr>
              <w:instrText xml:space="preserve"> PAGEREF _Toc392245828 \h </w:instrText>
            </w:r>
            <w:r>
              <w:rPr>
                <w:noProof/>
                <w:webHidden/>
              </w:rPr>
            </w:r>
            <w:r>
              <w:rPr>
                <w:noProof/>
                <w:webHidden/>
              </w:rPr>
              <w:fldChar w:fldCharType="separate"/>
            </w:r>
            <w:r w:rsidR="00A61A3E">
              <w:rPr>
                <w:noProof/>
                <w:webHidden/>
              </w:rPr>
              <w:t>21</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29" w:history="1">
            <w:r w:rsidRPr="0074081A">
              <w:rPr>
                <w:rStyle w:val="Hyperlink"/>
                <w:noProof/>
              </w:rPr>
              <w:t>Close link</w:t>
            </w:r>
            <w:r>
              <w:rPr>
                <w:noProof/>
                <w:webHidden/>
              </w:rPr>
              <w:tab/>
            </w:r>
            <w:r>
              <w:rPr>
                <w:noProof/>
                <w:webHidden/>
              </w:rPr>
              <w:fldChar w:fldCharType="begin"/>
            </w:r>
            <w:r>
              <w:rPr>
                <w:noProof/>
                <w:webHidden/>
              </w:rPr>
              <w:instrText xml:space="preserve"> PAGEREF _Toc392245829 \h </w:instrText>
            </w:r>
            <w:r>
              <w:rPr>
                <w:noProof/>
                <w:webHidden/>
              </w:rPr>
            </w:r>
            <w:r>
              <w:rPr>
                <w:noProof/>
                <w:webHidden/>
              </w:rPr>
              <w:fldChar w:fldCharType="separate"/>
            </w:r>
            <w:r w:rsidR="00A61A3E">
              <w:rPr>
                <w:noProof/>
                <w:webHidden/>
              </w:rPr>
              <w:t>22</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0" w:history="1">
            <w:r w:rsidRPr="0074081A">
              <w:rPr>
                <w:rStyle w:val="Hyperlink"/>
                <w:noProof/>
              </w:rPr>
              <w:t>Students Data Import File Format</w:t>
            </w:r>
            <w:r>
              <w:rPr>
                <w:noProof/>
                <w:webHidden/>
              </w:rPr>
              <w:tab/>
            </w:r>
            <w:r>
              <w:rPr>
                <w:noProof/>
                <w:webHidden/>
              </w:rPr>
              <w:fldChar w:fldCharType="begin"/>
            </w:r>
            <w:r>
              <w:rPr>
                <w:noProof/>
                <w:webHidden/>
              </w:rPr>
              <w:instrText xml:space="preserve"> PAGEREF _Toc392245830 \h </w:instrText>
            </w:r>
            <w:r>
              <w:rPr>
                <w:noProof/>
                <w:webHidden/>
              </w:rPr>
            </w:r>
            <w:r>
              <w:rPr>
                <w:noProof/>
                <w:webHidden/>
              </w:rPr>
              <w:fldChar w:fldCharType="separate"/>
            </w:r>
            <w:r w:rsidR="00A61A3E">
              <w:rPr>
                <w:noProof/>
                <w:webHidden/>
              </w:rPr>
              <w:t>22</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1" w:history="1">
            <w:r w:rsidRPr="0074081A">
              <w:rPr>
                <w:rStyle w:val="Hyperlink"/>
                <w:noProof/>
              </w:rPr>
              <w:t>Permissions</w:t>
            </w:r>
            <w:r>
              <w:rPr>
                <w:noProof/>
                <w:webHidden/>
              </w:rPr>
              <w:tab/>
            </w:r>
            <w:r>
              <w:rPr>
                <w:noProof/>
                <w:webHidden/>
              </w:rPr>
              <w:fldChar w:fldCharType="begin"/>
            </w:r>
            <w:r>
              <w:rPr>
                <w:noProof/>
                <w:webHidden/>
              </w:rPr>
              <w:instrText xml:space="preserve"> PAGEREF _Toc392245831 \h </w:instrText>
            </w:r>
            <w:r>
              <w:rPr>
                <w:noProof/>
                <w:webHidden/>
              </w:rPr>
            </w:r>
            <w:r>
              <w:rPr>
                <w:noProof/>
                <w:webHidden/>
              </w:rPr>
              <w:fldChar w:fldCharType="separate"/>
            </w:r>
            <w:r w:rsidR="00A61A3E">
              <w:rPr>
                <w:noProof/>
                <w:webHidden/>
              </w:rPr>
              <w:t>25</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32" w:history="1">
            <w:r w:rsidRPr="0074081A">
              <w:rPr>
                <w:rStyle w:val="Hyperlink"/>
                <w:noProof/>
              </w:rPr>
              <w:t>Import Library Barcodes</w:t>
            </w:r>
            <w:r>
              <w:rPr>
                <w:noProof/>
                <w:webHidden/>
              </w:rPr>
              <w:tab/>
            </w:r>
            <w:r>
              <w:rPr>
                <w:noProof/>
                <w:webHidden/>
              </w:rPr>
              <w:fldChar w:fldCharType="begin"/>
            </w:r>
            <w:r>
              <w:rPr>
                <w:noProof/>
                <w:webHidden/>
              </w:rPr>
              <w:instrText xml:space="preserve"> PAGEREF _Toc392245832 \h </w:instrText>
            </w:r>
            <w:r>
              <w:rPr>
                <w:noProof/>
                <w:webHidden/>
              </w:rPr>
            </w:r>
            <w:r>
              <w:rPr>
                <w:noProof/>
                <w:webHidden/>
              </w:rPr>
              <w:fldChar w:fldCharType="separate"/>
            </w:r>
            <w:r w:rsidR="00A61A3E">
              <w:rPr>
                <w:noProof/>
                <w:webHidden/>
              </w:rPr>
              <w:t>26</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3" w:history="1">
            <w:r w:rsidRPr="0074081A">
              <w:rPr>
                <w:rStyle w:val="Hyperlink"/>
                <w:noProof/>
              </w:rPr>
              <w:t>Library Barcode Update Data Selection Dialogue</w:t>
            </w:r>
            <w:r>
              <w:rPr>
                <w:noProof/>
                <w:webHidden/>
              </w:rPr>
              <w:tab/>
            </w:r>
            <w:r>
              <w:rPr>
                <w:noProof/>
                <w:webHidden/>
              </w:rPr>
              <w:fldChar w:fldCharType="begin"/>
            </w:r>
            <w:r>
              <w:rPr>
                <w:noProof/>
                <w:webHidden/>
              </w:rPr>
              <w:instrText xml:space="preserve"> PAGEREF _Toc392245833 \h </w:instrText>
            </w:r>
            <w:r>
              <w:rPr>
                <w:noProof/>
                <w:webHidden/>
              </w:rPr>
            </w:r>
            <w:r>
              <w:rPr>
                <w:noProof/>
                <w:webHidden/>
              </w:rPr>
              <w:fldChar w:fldCharType="separate"/>
            </w:r>
            <w:r w:rsidR="00A61A3E">
              <w:rPr>
                <w:noProof/>
                <w:webHidden/>
              </w:rPr>
              <w:t>26</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4" w:history="1">
            <w:r w:rsidRPr="0074081A">
              <w:rPr>
                <w:rStyle w:val="Hyperlink"/>
                <w:noProof/>
              </w:rPr>
              <w:t>Uploading Library Barcode Data Dialogue</w:t>
            </w:r>
            <w:r>
              <w:rPr>
                <w:noProof/>
                <w:webHidden/>
              </w:rPr>
              <w:tab/>
            </w:r>
            <w:r>
              <w:rPr>
                <w:noProof/>
                <w:webHidden/>
              </w:rPr>
              <w:fldChar w:fldCharType="begin"/>
            </w:r>
            <w:r>
              <w:rPr>
                <w:noProof/>
                <w:webHidden/>
              </w:rPr>
              <w:instrText xml:space="preserve"> PAGEREF _Toc392245834 \h </w:instrText>
            </w:r>
            <w:r>
              <w:rPr>
                <w:noProof/>
                <w:webHidden/>
              </w:rPr>
            </w:r>
            <w:r>
              <w:rPr>
                <w:noProof/>
                <w:webHidden/>
              </w:rPr>
              <w:fldChar w:fldCharType="separate"/>
            </w:r>
            <w:r w:rsidR="00A61A3E">
              <w:rPr>
                <w:noProof/>
                <w:webHidden/>
              </w:rPr>
              <w:t>26</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5" w:history="1">
            <w:r w:rsidRPr="0074081A">
              <w:rPr>
                <w:rStyle w:val="Hyperlink"/>
                <w:noProof/>
              </w:rPr>
              <w:t>Library Barcode Data Uploaded Dialogue</w:t>
            </w:r>
            <w:r>
              <w:rPr>
                <w:noProof/>
                <w:webHidden/>
              </w:rPr>
              <w:tab/>
            </w:r>
            <w:r>
              <w:rPr>
                <w:noProof/>
                <w:webHidden/>
              </w:rPr>
              <w:fldChar w:fldCharType="begin"/>
            </w:r>
            <w:r>
              <w:rPr>
                <w:noProof/>
                <w:webHidden/>
              </w:rPr>
              <w:instrText xml:space="preserve"> PAGEREF _Toc392245835 \h </w:instrText>
            </w:r>
            <w:r>
              <w:rPr>
                <w:noProof/>
                <w:webHidden/>
              </w:rPr>
            </w:r>
            <w:r>
              <w:rPr>
                <w:noProof/>
                <w:webHidden/>
              </w:rPr>
              <w:fldChar w:fldCharType="separate"/>
            </w:r>
            <w:r w:rsidR="00A61A3E">
              <w:rPr>
                <w:noProof/>
                <w:webHidden/>
              </w:rPr>
              <w:t>26</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6" w:history="1">
            <w:r w:rsidRPr="0074081A">
              <w:rPr>
                <w:rStyle w:val="Hyperlink"/>
                <w:noProof/>
              </w:rPr>
              <w:t>Library Barcode Data Import File Format</w:t>
            </w:r>
            <w:r>
              <w:rPr>
                <w:noProof/>
                <w:webHidden/>
              </w:rPr>
              <w:tab/>
            </w:r>
            <w:r>
              <w:rPr>
                <w:noProof/>
                <w:webHidden/>
              </w:rPr>
              <w:fldChar w:fldCharType="begin"/>
            </w:r>
            <w:r>
              <w:rPr>
                <w:noProof/>
                <w:webHidden/>
              </w:rPr>
              <w:instrText xml:space="preserve"> PAGEREF _Toc392245836 \h </w:instrText>
            </w:r>
            <w:r>
              <w:rPr>
                <w:noProof/>
                <w:webHidden/>
              </w:rPr>
            </w:r>
            <w:r>
              <w:rPr>
                <w:noProof/>
                <w:webHidden/>
              </w:rPr>
              <w:fldChar w:fldCharType="separate"/>
            </w:r>
            <w:r w:rsidR="00A61A3E">
              <w:rPr>
                <w:noProof/>
                <w:webHidden/>
              </w:rPr>
              <w:t>27</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7" w:history="1">
            <w:r w:rsidRPr="0074081A">
              <w:rPr>
                <w:rStyle w:val="Hyperlink"/>
                <w:noProof/>
              </w:rPr>
              <w:t>Permissions</w:t>
            </w:r>
            <w:r>
              <w:rPr>
                <w:noProof/>
                <w:webHidden/>
              </w:rPr>
              <w:tab/>
            </w:r>
            <w:r>
              <w:rPr>
                <w:noProof/>
                <w:webHidden/>
              </w:rPr>
              <w:fldChar w:fldCharType="begin"/>
            </w:r>
            <w:r>
              <w:rPr>
                <w:noProof/>
                <w:webHidden/>
              </w:rPr>
              <w:instrText xml:space="preserve"> PAGEREF _Toc392245837 \h </w:instrText>
            </w:r>
            <w:r>
              <w:rPr>
                <w:noProof/>
                <w:webHidden/>
              </w:rPr>
            </w:r>
            <w:r>
              <w:rPr>
                <w:noProof/>
                <w:webHidden/>
              </w:rPr>
              <w:fldChar w:fldCharType="separate"/>
            </w:r>
            <w:r w:rsidR="00A61A3E">
              <w:rPr>
                <w:noProof/>
                <w:webHidden/>
              </w:rPr>
              <w:t>27</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38" w:history="1">
            <w:r w:rsidRPr="0074081A">
              <w:rPr>
                <w:rStyle w:val="Hyperlink"/>
                <w:noProof/>
              </w:rPr>
              <w:t>Course Screen Changes</w:t>
            </w:r>
            <w:r>
              <w:rPr>
                <w:noProof/>
                <w:webHidden/>
              </w:rPr>
              <w:tab/>
            </w:r>
            <w:r>
              <w:rPr>
                <w:noProof/>
                <w:webHidden/>
              </w:rPr>
              <w:fldChar w:fldCharType="begin"/>
            </w:r>
            <w:r>
              <w:rPr>
                <w:noProof/>
                <w:webHidden/>
              </w:rPr>
              <w:instrText xml:space="preserve"> PAGEREF _Toc392245838 \h </w:instrText>
            </w:r>
            <w:r>
              <w:rPr>
                <w:noProof/>
                <w:webHidden/>
              </w:rPr>
            </w:r>
            <w:r>
              <w:rPr>
                <w:noProof/>
                <w:webHidden/>
              </w:rPr>
              <w:fldChar w:fldCharType="separate"/>
            </w:r>
            <w:r w:rsidR="00A61A3E">
              <w:rPr>
                <w:noProof/>
                <w:webHidden/>
              </w:rPr>
              <w:t>28</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39" w:history="1">
            <w:r w:rsidRPr="0074081A">
              <w:rPr>
                <w:rStyle w:val="Hyperlink"/>
                <w:noProof/>
              </w:rPr>
              <w:t>Search within results</w:t>
            </w:r>
            <w:r>
              <w:rPr>
                <w:noProof/>
                <w:webHidden/>
              </w:rPr>
              <w:tab/>
            </w:r>
            <w:r>
              <w:rPr>
                <w:noProof/>
                <w:webHidden/>
              </w:rPr>
              <w:fldChar w:fldCharType="begin"/>
            </w:r>
            <w:r>
              <w:rPr>
                <w:noProof/>
                <w:webHidden/>
              </w:rPr>
              <w:instrText xml:space="preserve"> PAGEREF _Toc392245839 \h </w:instrText>
            </w:r>
            <w:r>
              <w:rPr>
                <w:noProof/>
                <w:webHidden/>
              </w:rPr>
            </w:r>
            <w:r>
              <w:rPr>
                <w:noProof/>
                <w:webHidden/>
              </w:rPr>
              <w:fldChar w:fldCharType="separate"/>
            </w:r>
            <w:r w:rsidR="00A61A3E">
              <w:rPr>
                <w:noProof/>
                <w:webHidden/>
              </w:rPr>
              <w:t>28</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0" w:history="1">
            <w:r w:rsidRPr="0074081A">
              <w:rPr>
                <w:rStyle w:val="Hyperlink"/>
                <w:noProof/>
              </w:rPr>
              <w:t>Within results checkbox</w:t>
            </w:r>
            <w:r>
              <w:rPr>
                <w:noProof/>
                <w:webHidden/>
              </w:rPr>
              <w:tab/>
            </w:r>
            <w:r>
              <w:rPr>
                <w:noProof/>
                <w:webHidden/>
              </w:rPr>
              <w:fldChar w:fldCharType="begin"/>
            </w:r>
            <w:r>
              <w:rPr>
                <w:noProof/>
                <w:webHidden/>
              </w:rPr>
              <w:instrText xml:space="preserve"> PAGEREF _Toc392245840 \h </w:instrText>
            </w:r>
            <w:r>
              <w:rPr>
                <w:noProof/>
                <w:webHidden/>
              </w:rPr>
            </w:r>
            <w:r>
              <w:rPr>
                <w:noProof/>
                <w:webHidden/>
              </w:rPr>
              <w:fldChar w:fldCharType="separate"/>
            </w:r>
            <w:r w:rsidR="00A61A3E">
              <w:rPr>
                <w:noProof/>
                <w:webHidden/>
              </w:rPr>
              <w:t>29</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1" w:history="1">
            <w:r w:rsidRPr="0074081A">
              <w:rPr>
                <w:rStyle w:val="Hyperlink"/>
                <w:noProof/>
              </w:rPr>
              <w:t>Filter Textarea</w:t>
            </w:r>
            <w:r>
              <w:rPr>
                <w:noProof/>
                <w:webHidden/>
              </w:rPr>
              <w:tab/>
            </w:r>
            <w:r>
              <w:rPr>
                <w:noProof/>
                <w:webHidden/>
              </w:rPr>
              <w:fldChar w:fldCharType="begin"/>
            </w:r>
            <w:r>
              <w:rPr>
                <w:noProof/>
                <w:webHidden/>
              </w:rPr>
              <w:instrText xml:space="preserve"> PAGEREF _Toc392245841 \h </w:instrText>
            </w:r>
            <w:r>
              <w:rPr>
                <w:noProof/>
                <w:webHidden/>
              </w:rPr>
            </w:r>
            <w:r>
              <w:rPr>
                <w:noProof/>
                <w:webHidden/>
              </w:rPr>
              <w:fldChar w:fldCharType="separate"/>
            </w:r>
            <w:r w:rsidR="00A61A3E">
              <w:rPr>
                <w:noProof/>
                <w:webHidden/>
              </w:rPr>
              <w:t>29</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42" w:history="1">
            <w:r w:rsidRPr="0074081A">
              <w:rPr>
                <w:rStyle w:val="Hyperlink"/>
                <w:noProof/>
              </w:rPr>
              <w:t>Searching for archived courses</w:t>
            </w:r>
            <w:r>
              <w:rPr>
                <w:noProof/>
                <w:webHidden/>
              </w:rPr>
              <w:tab/>
            </w:r>
            <w:r>
              <w:rPr>
                <w:noProof/>
                <w:webHidden/>
              </w:rPr>
              <w:fldChar w:fldCharType="begin"/>
            </w:r>
            <w:r>
              <w:rPr>
                <w:noProof/>
                <w:webHidden/>
              </w:rPr>
              <w:instrText xml:space="preserve"> PAGEREF _Toc392245842 \h </w:instrText>
            </w:r>
            <w:r>
              <w:rPr>
                <w:noProof/>
                <w:webHidden/>
              </w:rPr>
            </w:r>
            <w:r>
              <w:rPr>
                <w:noProof/>
                <w:webHidden/>
              </w:rPr>
              <w:fldChar w:fldCharType="separate"/>
            </w:r>
            <w:r w:rsidR="00A61A3E">
              <w:rPr>
                <w:noProof/>
                <w:webHidden/>
              </w:rPr>
              <w:t>30</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43" w:history="1">
            <w:r w:rsidRPr="0074081A">
              <w:rPr>
                <w:rStyle w:val="Hyperlink"/>
                <w:noProof/>
              </w:rPr>
              <w:t>Permissions</w:t>
            </w:r>
            <w:r>
              <w:rPr>
                <w:noProof/>
                <w:webHidden/>
              </w:rPr>
              <w:tab/>
            </w:r>
            <w:r>
              <w:rPr>
                <w:noProof/>
                <w:webHidden/>
              </w:rPr>
              <w:fldChar w:fldCharType="begin"/>
            </w:r>
            <w:r>
              <w:rPr>
                <w:noProof/>
                <w:webHidden/>
              </w:rPr>
              <w:instrText xml:space="preserve"> PAGEREF _Toc392245843 \h </w:instrText>
            </w:r>
            <w:r>
              <w:rPr>
                <w:noProof/>
                <w:webHidden/>
              </w:rPr>
            </w:r>
            <w:r>
              <w:rPr>
                <w:noProof/>
                <w:webHidden/>
              </w:rPr>
              <w:fldChar w:fldCharType="separate"/>
            </w:r>
            <w:r w:rsidR="00A61A3E">
              <w:rPr>
                <w:noProof/>
                <w:webHidden/>
              </w:rPr>
              <w:t>30</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44" w:history="1">
            <w:r w:rsidRPr="0074081A">
              <w:rPr>
                <w:rStyle w:val="Hyperlink"/>
                <w:noProof/>
              </w:rPr>
              <w:t>Per User Usage Log</w:t>
            </w:r>
            <w:r>
              <w:rPr>
                <w:noProof/>
                <w:webHidden/>
              </w:rPr>
              <w:tab/>
            </w:r>
            <w:r>
              <w:rPr>
                <w:noProof/>
                <w:webHidden/>
              </w:rPr>
              <w:fldChar w:fldCharType="begin"/>
            </w:r>
            <w:r>
              <w:rPr>
                <w:noProof/>
                <w:webHidden/>
              </w:rPr>
              <w:instrText xml:space="preserve"> PAGEREF _Toc392245844 \h </w:instrText>
            </w:r>
            <w:r>
              <w:rPr>
                <w:noProof/>
                <w:webHidden/>
              </w:rPr>
            </w:r>
            <w:r>
              <w:rPr>
                <w:noProof/>
                <w:webHidden/>
              </w:rPr>
              <w:fldChar w:fldCharType="separate"/>
            </w:r>
            <w:r w:rsidR="00A61A3E">
              <w:rPr>
                <w:noProof/>
                <w:webHidden/>
              </w:rPr>
              <w:t>31</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45" w:history="1">
            <w:r w:rsidRPr="0074081A">
              <w:rPr>
                <w:rStyle w:val="Hyperlink"/>
                <w:noProof/>
              </w:rPr>
              <w:t>Select User Log Details Dialogue</w:t>
            </w:r>
            <w:r>
              <w:rPr>
                <w:noProof/>
                <w:webHidden/>
              </w:rPr>
              <w:tab/>
            </w:r>
            <w:r>
              <w:rPr>
                <w:noProof/>
                <w:webHidden/>
              </w:rPr>
              <w:fldChar w:fldCharType="begin"/>
            </w:r>
            <w:r>
              <w:rPr>
                <w:noProof/>
                <w:webHidden/>
              </w:rPr>
              <w:instrText xml:space="preserve"> PAGEREF _Toc392245845 \h </w:instrText>
            </w:r>
            <w:r>
              <w:rPr>
                <w:noProof/>
                <w:webHidden/>
              </w:rPr>
            </w:r>
            <w:r>
              <w:rPr>
                <w:noProof/>
                <w:webHidden/>
              </w:rPr>
              <w:fldChar w:fldCharType="separate"/>
            </w:r>
            <w:r w:rsidR="00A61A3E">
              <w:rPr>
                <w:noProof/>
                <w:webHidden/>
              </w:rPr>
              <w:t>32</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6" w:history="1">
            <w:r w:rsidRPr="0074081A">
              <w:rPr>
                <w:rStyle w:val="Hyperlink"/>
                <w:noProof/>
              </w:rPr>
              <w:t>User dropdown</w:t>
            </w:r>
            <w:r>
              <w:rPr>
                <w:noProof/>
                <w:webHidden/>
              </w:rPr>
              <w:tab/>
            </w:r>
            <w:r>
              <w:rPr>
                <w:noProof/>
                <w:webHidden/>
              </w:rPr>
              <w:fldChar w:fldCharType="begin"/>
            </w:r>
            <w:r>
              <w:rPr>
                <w:noProof/>
                <w:webHidden/>
              </w:rPr>
              <w:instrText xml:space="preserve"> PAGEREF _Toc392245846 \h </w:instrText>
            </w:r>
            <w:r>
              <w:rPr>
                <w:noProof/>
                <w:webHidden/>
              </w:rPr>
            </w:r>
            <w:r>
              <w:rPr>
                <w:noProof/>
                <w:webHidden/>
              </w:rPr>
              <w:fldChar w:fldCharType="separate"/>
            </w:r>
            <w:r w:rsidR="00A61A3E">
              <w:rPr>
                <w:noProof/>
                <w:webHidden/>
              </w:rPr>
              <w:t>33</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7" w:history="1">
            <w:r w:rsidRPr="0074081A">
              <w:rPr>
                <w:rStyle w:val="Hyperlink"/>
                <w:noProof/>
              </w:rPr>
              <w:t>Select from date date-picker</w:t>
            </w:r>
            <w:r>
              <w:rPr>
                <w:noProof/>
                <w:webHidden/>
              </w:rPr>
              <w:tab/>
            </w:r>
            <w:r>
              <w:rPr>
                <w:noProof/>
                <w:webHidden/>
              </w:rPr>
              <w:fldChar w:fldCharType="begin"/>
            </w:r>
            <w:r>
              <w:rPr>
                <w:noProof/>
                <w:webHidden/>
              </w:rPr>
              <w:instrText xml:space="preserve"> PAGEREF _Toc392245847 \h </w:instrText>
            </w:r>
            <w:r>
              <w:rPr>
                <w:noProof/>
                <w:webHidden/>
              </w:rPr>
            </w:r>
            <w:r>
              <w:rPr>
                <w:noProof/>
                <w:webHidden/>
              </w:rPr>
              <w:fldChar w:fldCharType="separate"/>
            </w:r>
            <w:r w:rsidR="00A61A3E">
              <w:rPr>
                <w:noProof/>
                <w:webHidden/>
              </w:rPr>
              <w:t>33</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8" w:history="1">
            <w:r w:rsidRPr="0074081A">
              <w:rPr>
                <w:rStyle w:val="Hyperlink"/>
                <w:noProof/>
              </w:rPr>
              <w:t>Select until date date-picker</w:t>
            </w:r>
            <w:r>
              <w:rPr>
                <w:noProof/>
                <w:webHidden/>
              </w:rPr>
              <w:tab/>
            </w:r>
            <w:r>
              <w:rPr>
                <w:noProof/>
                <w:webHidden/>
              </w:rPr>
              <w:fldChar w:fldCharType="begin"/>
            </w:r>
            <w:r>
              <w:rPr>
                <w:noProof/>
                <w:webHidden/>
              </w:rPr>
              <w:instrText xml:space="preserve"> PAGEREF _Toc392245848 \h </w:instrText>
            </w:r>
            <w:r>
              <w:rPr>
                <w:noProof/>
                <w:webHidden/>
              </w:rPr>
            </w:r>
            <w:r>
              <w:rPr>
                <w:noProof/>
                <w:webHidden/>
              </w:rPr>
              <w:fldChar w:fldCharType="separate"/>
            </w:r>
            <w:r w:rsidR="00A61A3E">
              <w:rPr>
                <w:noProof/>
                <w:webHidden/>
              </w:rPr>
              <w:t>34</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49" w:history="1">
            <w:r w:rsidRPr="0074081A">
              <w:rPr>
                <w:rStyle w:val="Hyperlink"/>
                <w:noProof/>
              </w:rPr>
              <w:t>Cancel link</w:t>
            </w:r>
            <w:r>
              <w:rPr>
                <w:noProof/>
                <w:webHidden/>
              </w:rPr>
              <w:tab/>
            </w:r>
            <w:r>
              <w:rPr>
                <w:noProof/>
                <w:webHidden/>
              </w:rPr>
              <w:fldChar w:fldCharType="begin"/>
            </w:r>
            <w:r>
              <w:rPr>
                <w:noProof/>
                <w:webHidden/>
              </w:rPr>
              <w:instrText xml:space="preserve"> PAGEREF _Toc392245849 \h </w:instrText>
            </w:r>
            <w:r>
              <w:rPr>
                <w:noProof/>
                <w:webHidden/>
              </w:rPr>
            </w:r>
            <w:r>
              <w:rPr>
                <w:noProof/>
                <w:webHidden/>
              </w:rPr>
              <w:fldChar w:fldCharType="separate"/>
            </w:r>
            <w:r w:rsidR="00A61A3E">
              <w:rPr>
                <w:noProof/>
                <w:webHidden/>
              </w:rPr>
              <w:t>34</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50" w:history="1">
            <w:r w:rsidRPr="0074081A">
              <w:rPr>
                <w:rStyle w:val="Hyperlink"/>
                <w:noProof/>
              </w:rPr>
              <w:t>Show link</w:t>
            </w:r>
            <w:r>
              <w:rPr>
                <w:noProof/>
                <w:webHidden/>
              </w:rPr>
              <w:tab/>
            </w:r>
            <w:r>
              <w:rPr>
                <w:noProof/>
                <w:webHidden/>
              </w:rPr>
              <w:fldChar w:fldCharType="begin"/>
            </w:r>
            <w:r>
              <w:rPr>
                <w:noProof/>
                <w:webHidden/>
              </w:rPr>
              <w:instrText xml:space="preserve"> PAGEREF _Toc392245850 \h </w:instrText>
            </w:r>
            <w:r>
              <w:rPr>
                <w:noProof/>
                <w:webHidden/>
              </w:rPr>
            </w:r>
            <w:r>
              <w:rPr>
                <w:noProof/>
                <w:webHidden/>
              </w:rPr>
              <w:fldChar w:fldCharType="separate"/>
            </w:r>
            <w:r w:rsidR="00A61A3E">
              <w:rPr>
                <w:noProof/>
                <w:webHidden/>
              </w:rPr>
              <w:t>35</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51" w:history="1">
            <w:r w:rsidRPr="0074081A">
              <w:rPr>
                <w:rStyle w:val="Hyperlink"/>
                <w:noProof/>
              </w:rPr>
              <w:t>Permissions</w:t>
            </w:r>
            <w:r>
              <w:rPr>
                <w:noProof/>
                <w:webHidden/>
              </w:rPr>
              <w:tab/>
            </w:r>
            <w:r>
              <w:rPr>
                <w:noProof/>
                <w:webHidden/>
              </w:rPr>
              <w:fldChar w:fldCharType="begin"/>
            </w:r>
            <w:r>
              <w:rPr>
                <w:noProof/>
                <w:webHidden/>
              </w:rPr>
              <w:instrText xml:space="preserve"> PAGEREF _Toc392245851 \h </w:instrText>
            </w:r>
            <w:r>
              <w:rPr>
                <w:noProof/>
                <w:webHidden/>
              </w:rPr>
            </w:r>
            <w:r>
              <w:rPr>
                <w:noProof/>
                <w:webHidden/>
              </w:rPr>
              <w:fldChar w:fldCharType="separate"/>
            </w:r>
            <w:r w:rsidR="00A61A3E">
              <w:rPr>
                <w:noProof/>
                <w:webHidden/>
              </w:rPr>
              <w:t>35</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52" w:history="1">
            <w:r w:rsidRPr="0074081A">
              <w:rPr>
                <w:rStyle w:val="Hyperlink"/>
                <w:noProof/>
              </w:rPr>
              <w:t>'Ghost' Class Handling</w:t>
            </w:r>
            <w:r>
              <w:rPr>
                <w:noProof/>
                <w:webHidden/>
              </w:rPr>
              <w:tab/>
            </w:r>
            <w:r>
              <w:rPr>
                <w:noProof/>
                <w:webHidden/>
              </w:rPr>
              <w:fldChar w:fldCharType="begin"/>
            </w:r>
            <w:r>
              <w:rPr>
                <w:noProof/>
                <w:webHidden/>
              </w:rPr>
              <w:instrText xml:space="preserve"> PAGEREF _Toc392245852 \h </w:instrText>
            </w:r>
            <w:r>
              <w:rPr>
                <w:noProof/>
                <w:webHidden/>
              </w:rPr>
            </w:r>
            <w:r>
              <w:rPr>
                <w:noProof/>
                <w:webHidden/>
              </w:rPr>
              <w:fldChar w:fldCharType="separate"/>
            </w:r>
            <w:r w:rsidR="00A61A3E">
              <w:rPr>
                <w:noProof/>
                <w:webHidden/>
              </w:rPr>
              <w:t>36</w:t>
            </w:r>
            <w:r>
              <w:rPr>
                <w:noProof/>
                <w:webHidden/>
              </w:rPr>
              <w:fldChar w:fldCharType="end"/>
            </w:r>
          </w:hyperlink>
        </w:p>
        <w:p w:rsidR="00801A28" w:rsidRDefault="00801A28">
          <w:pPr>
            <w:pStyle w:val="TOC3"/>
            <w:tabs>
              <w:tab w:val="right" w:leader="dot" w:pos="10479"/>
            </w:tabs>
            <w:rPr>
              <w:rFonts w:asciiTheme="minorHAnsi" w:eastAsiaTheme="minorEastAsia" w:hAnsiTheme="minorHAnsi"/>
              <w:noProof/>
              <w:szCs w:val="22"/>
              <w:lang w:eastAsia="en-GB"/>
            </w:rPr>
          </w:pPr>
          <w:hyperlink w:anchor="_Toc392245853" w:history="1">
            <w:r w:rsidRPr="0074081A">
              <w:rPr>
                <w:rStyle w:val="Hyperlink"/>
                <w:noProof/>
              </w:rPr>
              <w:t>Type dropdown</w:t>
            </w:r>
            <w:r>
              <w:rPr>
                <w:noProof/>
                <w:webHidden/>
              </w:rPr>
              <w:tab/>
            </w:r>
            <w:r>
              <w:rPr>
                <w:noProof/>
                <w:webHidden/>
              </w:rPr>
              <w:fldChar w:fldCharType="begin"/>
            </w:r>
            <w:r>
              <w:rPr>
                <w:noProof/>
                <w:webHidden/>
              </w:rPr>
              <w:instrText xml:space="preserve"> PAGEREF _Toc392245853 \h </w:instrText>
            </w:r>
            <w:r>
              <w:rPr>
                <w:noProof/>
                <w:webHidden/>
              </w:rPr>
            </w:r>
            <w:r>
              <w:rPr>
                <w:noProof/>
                <w:webHidden/>
              </w:rPr>
              <w:fldChar w:fldCharType="separate"/>
            </w:r>
            <w:r w:rsidR="00A61A3E">
              <w:rPr>
                <w:noProof/>
                <w:webHidden/>
              </w:rPr>
              <w:t>38</w:t>
            </w:r>
            <w:r>
              <w:rPr>
                <w:noProof/>
                <w:webHidden/>
              </w:rPr>
              <w:fldChar w:fldCharType="end"/>
            </w:r>
          </w:hyperlink>
        </w:p>
        <w:p w:rsidR="00801A28" w:rsidRDefault="00801A28">
          <w:pPr>
            <w:pStyle w:val="TOC2"/>
            <w:tabs>
              <w:tab w:val="right" w:leader="dot" w:pos="10479"/>
            </w:tabs>
            <w:rPr>
              <w:rFonts w:asciiTheme="minorHAnsi" w:eastAsiaTheme="minorEastAsia" w:hAnsiTheme="minorHAnsi"/>
              <w:noProof/>
              <w:szCs w:val="22"/>
              <w:lang w:eastAsia="en-GB"/>
            </w:rPr>
          </w:pPr>
          <w:hyperlink w:anchor="_Toc392245854" w:history="1">
            <w:r w:rsidRPr="0074081A">
              <w:rPr>
                <w:rStyle w:val="Hyperlink"/>
                <w:noProof/>
              </w:rPr>
              <w:t>Permissions</w:t>
            </w:r>
            <w:r>
              <w:rPr>
                <w:noProof/>
                <w:webHidden/>
              </w:rPr>
              <w:tab/>
            </w:r>
            <w:r>
              <w:rPr>
                <w:noProof/>
                <w:webHidden/>
              </w:rPr>
              <w:fldChar w:fldCharType="begin"/>
            </w:r>
            <w:r>
              <w:rPr>
                <w:noProof/>
                <w:webHidden/>
              </w:rPr>
              <w:instrText xml:space="preserve"> PAGEREF _Toc392245854 \h </w:instrText>
            </w:r>
            <w:r>
              <w:rPr>
                <w:noProof/>
                <w:webHidden/>
              </w:rPr>
            </w:r>
            <w:r>
              <w:rPr>
                <w:noProof/>
                <w:webHidden/>
              </w:rPr>
              <w:fldChar w:fldCharType="separate"/>
            </w:r>
            <w:r w:rsidR="00A61A3E">
              <w:rPr>
                <w:noProof/>
                <w:webHidden/>
              </w:rPr>
              <w:t>38</w:t>
            </w:r>
            <w:r>
              <w:rPr>
                <w:noProof/>
                <w:webHidden/>
              </w:rPr>
              <w:fldChar w:fldCharType="end"/>
            </w:r>
          </w:hyperlink>
        </w:p>
        <w:p w:rsidR="00801A28" w:rsidRDefault="00801A28">
          <w:pPr>
            <w:pStyle w:val="TOC1"/>
            <w:tabs>
              <w:tab w:val="right" w:leader="dot" w:pos="10479"/>
            </w:tabs>
            <w:rPr>
              <w:rFonts w:asciiTheme="minorHAnsi" w:eastAsiaTheme="minorEastAsia" w:hAnsiTheme="minorHAnsi"/>
              <w:noProof/>
              <w:szCs w:val="22"/>
              <w:lang w:eastAsia="en-GB"/>
            </w:rPr>
          </w:pPr>
          <w:hyperlink w:anchor="_Toc392245855" w:history="1">
            <w:r w:rsidRPr="0074081A">
              <w:rPr>
                <w:rStyle w:val="Hyperlink"/>
                <w:noProof/>
              </w:rPr>
              <w:t>Email Students Enhancement</w:t>
            </w:r>
            <w:r>
              <w:rPr>
                <w:noProof/>
                <w:webHidden/>
              </w:rPr>
              <w:tab/>
            </w:r>
            <w:r>
              <w:rPr>
                <w:noProof/>
                <w:webHidden/>
              </w:rPr>
              <w:fldChar w:fldCharType="begin"/>
            </w:r>
            <w:r>
              <w:rPr>
                <w:noProof/>
                <w:webHidden/>
              </w:rPr>
              <w:instrText xml:space="preserve"> PAGEREF _Toc392245855 \h </w:instrText>
            </w:r>
            <w:r>
              <w:rPr>
                <w:noProof/>
                <w:webHidden/>
              </w:rPr>
            </w:r>
            <w:r>
              <w:rPr>
                <w:noProof/>
                <w:webHidden/>
              </w:rPr>
              <w:fldChar w:fldCharType="separate"/>
            </w:r>
            <w:r w:rsidR="00A61A3E">
              <w:rPr>
                <w:noProof/>
                <w:webHidden/>
              </w:rPr>
              <w:t>39</w:t>
            </w:r>
            <w:r>
              <w:rPr>
                <w:noProof/>
                <w:webHidden/>
              </w:rPr>
              <w:fldChar w:fldCharType="end"/>
            </w:r>
          </w:hyperlink>
        </w:p>
        <w:p w:rsidR="008A109E" w:rsidRDefault="0010407E">
          <w:r>
            <w:fldChar w:fldCharType="end"/>
          </w:r>
        </w:p>
      </w:sdtContent>
    </w:sdt>
    <w:p w:rsidR="009960BA" w:rsidRDefault="009960BA">
      <w:pPr>
        <w:spacing w:after="200" w:line="276" w:lineRule="auto"/>
        <w:contextualSpacing w:val="0"/>
        <w:rPr>
          <w:rFonts w:eastAsiaTheme="majorEastAsia" w:cstheme="minorHAnsi"/>
          <w:b/>
          <w:bCs/>
          <w:color w:val="0063A5"/>
          <w:szCs w:val="22"/>
        </w:rPr>
      </w:pPr>
      <w:r>
        <w:br w:type="page"/>
      </w:r>
    </w:p>
    <w:p w:rsidR="004351A2" w:rsidRDefault="004351A2" w:rsidP="004351A2">
      <w:pPr>
        <w:pStyle w:val="Heading1"/>
      </w:pPr>
      <w:bookmarkStart w:id="0" w:name="_Toc392245795"/>
      <w:r>
        <w:t>Introduction</w:t>
      </w:r>
      <w:bookmarkEnd w:id="0"/>
    </w:p>
    <w:p w:rsidR="004351A2" w:rsidRDefault="004351A2" w:rsidP="004351A2"/>
    <w:p w:rsidR="002F2A60" w:rsidRDefault="002F2A60" w:rsidP="004351A2">
      <w:r>
        <w:t xml:space="preserve">Phase 3 of the Imperial Horizons Management System (IHMS) has been split into two parts due to the amount of documentation involved. </w:t>
      </w:r>
      <w:r w:rsidR="009960BA">
        <w:t>The</w:t>
      </w:r>
      <w:r>
        <w:t xml:space="preserve"> first part covers the Generic Report Creator system, the updated lecturer registers and emailing facility, and the Year End Posting facility.</w:t>
      </w:r>
    </w:p>
    <w:p w:rsidR="002F2A60" w:rsidRDefault="002F2A60" w:rsidP="004351A2"/>
    <w:p w:rsidR="002F2A60" w:rsidRDefault="002F2A60" w:rsidP="004351A2">
      <w:r>
        <w:t xml:space="preserve">Covered in </w:t>
      </w:r>
      <w:r w:rsidR="009960BA">
        <w:t xml:space="preserve">this </w:t>
      </w:r>
      <w:r>
        <w:t xml:space="preserve">part 2 are the updated student management functions including Pre-course withdrawal handling, a withdraw undo facility, the student and library code import functions, post-grad and staff fields and the facility to mark students as non-completers. Part 2 also covers </w:t>
      </w:r>
      <w:r w:rsidR="00C752EB">
        <w:t xml:space="preserve">other </w:t>
      </w:r>
      <w:r>
        <w:t xml:space="preserve">miscellaneous items such as the inclusion of previous courses in the search parameter, a per </w:t>
      </w:r>
      <w:r w:rsidR="00C42F12">
        <w:t xml:space="preserve">user </w:t>
      </w:r>
      <w:r>
        <w:t>usage log, search within results feature on courses and students and the facility to create 'Ghost' classes.</w:t>
      </w:r>
    </w:p>
    <w:p w:rsidR="002F2A60" w:rsidRPr="004351A2" w:rsidRDefault="002F2A60" w:rsidP="004351A2"/>
    <w:p w:rsidR="00BA0533" w:rsidRDefault="00BA0533" w:rsidP="00BA0533">
      <w:pPr>
        <w:pStyle w:val="Heading2"/>
      </w:pPr>
      <w:bookmarkStart w:id="1" w:name="_Toc392245796"/>
      <w:r>
        <w:t>Fonts</w:t>
      </w:r>
      <w:bookmarkEnd w:id="1"/>
    </w:p>
    <w:p w:rsidR="00BA0533" w:rsidRDefault="00BA0533" w:rsidP="00BA0533"/>
    <w:p w:rsidR="00F61E2B" w:rsidRDefault="00F61E2B" w:rsidP="00BA0533">
      <w:r>
        <w:t>The system uses Arial throughout</w:t>
      </w:r>
      <w:r w:rsidR="00BC2D80">
        <w:t>,</w:t>
      </w:r>
      <w:r>
        <w:t xml:space="preserve"> of various styles (Bold and non-b</w:t>
      </w:r>
      <w:r w:rsidR="00C744E7">
        <w:t>old in this document) and sizes.</w:t>
      </w:r>
    </w:p>
    <w:p w:rsidR="00F61E2B" w:rsidRPr="00BA0533" w:rsidRDefault="00F61E2B" w:rsidP="00BA0533"/>
    <w:p w:rsidR="00BA0533" w:rsidRDefault="00BA0533" w:rsidP="00BA0533">
      <w:pPr>
        <w:pStyle w:val="Heading2"/>
      </w:pPr>
      <w:bookmarkStart w:id="2" w:name="_Toc392245797"/>
      <w:r>
        <w:t>Colours</w:t>
      </w:r>
      <w:bookmarkEnd w:id="2"/>
    </w:p>
    <w:p w:rsidR="00596E44" w:rsidRDefault="00596E44">
      <w:pPr>
        <w:spacing w:after="200" w:line="276" w:lineRule="auto"/>
      </w:pPr>
    </w:p>
    <w:tbl>
      <w:tblPr>
        <w:tblStyle w:val="TableGrid"/>
        <w:tblW w:w="0" w:type="auto"/>
        <w:tblBorders>
          <w:top w:val="none" w:sz="0" w:space="0" w:color="auto"/>
          <w:left w:val="none" w:sz="0" w:space="0" w:color="auto"/>
          <w:bottom w:val="none" w:sz="0" w:space="0" w:color="auto"/>
          <w:right w:val="none" w:sz="0" w:space="0" w:color="auto"/>
          <w:insideH w:val="dotted" w:sz="4" w:space="0" w:color="808080" w:themeColor="background1" w:themeShade="80"/>
          <w:insideV w:val="none" w:sz="0" w:space="0" w:color="auto"/>
        </w:tblBorders>
        <w:tblLook w:val="04A0"/>
      </w:tblPr>
      <w:tblGrid>
        <w:gridCol w:w="1951"/>
        <w:gridCol w:w="2977"/>
        <w:gridCol w:w="5777"/>
      </w:tblGrid>
      <w:tr w:rsidR="00596E44" w:rsidRPr="00BC2D80" w:rsidTr="00434482">
        <w:trPr>
          <w:trHeight w:val="340"/>
        </w:trPr>
        <w:tc>
          <w:tcPr>
            <w:tcW w:w="1951" w:type="dxa"/>
          </w:tcPr>
          <w:p w:rsidR="00596E44" w:rsidRPr="00BC2D80" w:rsidRDefault="00596E44" w:rsidP="00434482">
            <w:pPr>
              <w:rPr>
                <w:b/>
              </w:rPr>
            </w:pPr>
            <w:r w:rsidRPr="00BC2D80">
              <w:rPr>
                <w:b/>
              </w:rPr>
              <w:t>Colour</w:t>
            </w:r>
          </w:p>
        </w:tc>
        <w:tc>
          <w:tcPr>
            <w:tcW w:w="2977" w:type="dxa"/>
          </w:tcPr>
          <w:p w:rsidR="00596E44" w:rsidRPr="00BC2D80" w:rsidRDefault="00596E44" w:rsidP="00434482">
            <w:pPr>
              <w:rPr>
                <w:b/>
              </w:rPr>
            </w:pPr>
            <w:r w:rsidRPr="00BC2D80">
              <w:rPr>
                <w:b/>
              </w:rPr>
              <w:t>RGB Value</w:t>
            </w:r>
          </w:p>
        </w:tc>
        <w:tc>
          <w:tcPr>
            <w:tcW w:w="5777" w:type="dxa"/>
          </w:tcPr>
          <w:p w:rsidR="00596E44" w:rsidRPr="00BC2D80" w:rsidRDefault="00596E44" w:rsidP="00434482">
            <w:pPr>
              <w:jc w:val="center"/>
              <w:rPr>
                <w:b/>
              </w:rPr>
            </w:pPr>
            <w:r>
              <w:rPr>
                <w:b/>
              </w:rPr>
              <w:t>Sample</w:t>
            </w:r>
          </w:p>
        </w:tc>
      </w:tr>
      <w:tr w:rsidR="00596E44" w:rsidTr="00434482">
        <w:trPr>
          <w:trHeight w:val="340"/>
        </w:trPr>
        <w:tc>
          <w:tcPr>
            <w:tcW w:w="1951" w:type="dxa"/>
          </w:tcPr>
          <w:p w:rsidR="00596E44" w:rsidRDefault="00596E44" w:rsidP="00434482">
            <w:r>
              <w:t>Black</w:t>
            </w:r>
          </w:p>
        </w:tc>
        <w:tc>
          <w:tcPr>
            <w:tcW w:w="2977" w:type="dxa"/>
          </w:tcPr>
          <w:p w:rsidR="00596E44" w:rsidRDefault="00596E44" w:rsidP="00434482">
            <w:r>
              <w:t>0, 0, 0 (#000000)</w:t>
            </w:r>
          </w:p>
        </w:tc>
        <w:tc>
          <w:tcPr>
            <w:tcW w:w="5777" w:type="dxa"/>
          </w:tcPr>
          <w:p w:rsidR="00596E44" w:rsidRDefault="0010407E" w:rsidP="00434482">
            <w:r>
              <w:rPr>
                <w:noProof/>
                <w:lang w:eastAsia="en-GB"/>
              </w:rPr>
              <w:pict>
                <v:rect id="_x0000_s1034" style="position:absolute;margin-left:79pt;margin-top:2.85pt;width:122.55pt;height:12pt;z-index:251655168;mso-position-horizontal-relative:text;mso-position-vertical-relative:text" fillcolor="black [3213]" stroked="f"/>
              </w:pict>
            </w:r>
          </w:p>
        </w:tc>
      </w:tr>
      <w:tr w:rsidR="00596E44" w:rsidTr="00434482">
        <w:trPr>
          <w:trHeight w:val="340"/>
        </w:trPr>
        <w:tc>
          <w:tcPr>
            <w:tcW w:w="1951" w:type="dxa"/>
          </w:tcPr>
          <w:p w:rsidR="00596E44" w:rsidRDefault="00596E44" w:rsidP="00434482">
            <w:r>
              <w:t>Grey</w:t>
            </w:r>
          </w:p>
        </w:tc>
        <w:tc>
          <w:tcPr>
            <w:tcW w:w="2977" w:type="dxa"/>
          </w:tcPr>
          <w:p w:rsidR="00596E44" w:rsidRDefault="00596E44" w:rsidP="00434482">
            <w:r>
              <w:t>154, 154, 154 (#9a9a9a)</w:t>
            </w:r>
          </w:p>
        </w:tc>
        <w:tc>
          <w:tcPr>
            <w:tcW w:w="5777" w:type="dxa"/>
          </w:tcPr>
          <w:p w:rsidR="00596E44" w:rsidRDefault="0010407E" w:rsidP="00434482">
            <w:r>
              <w:rPr>
                <w:noProof/>
                <w:lang w:eastAsia="en-GB"/>
              </w:rPr>
              <w:pict>
                <v:rect id="_x0000_s1039" style="position:absolute;margin-left:78.9pt;margin-top:2.05pt;width:122.55pt;height:12pt;z-index:251660288;mso-position-horizontal-relative:text;mso-position-vertical-relative:text" fillcolor="#9a9a9a" stroked="f"/>
              </w:pict>
            </w:r>
          </w:p>
        </w:tc>
      </w:tr>
      <w:tr w:rsidR="00596E44" w:rsidTr="00434482">
        <w:trPr>
          <w:trHeight w:val="340"/>
        </w:trPr>
        <w:tc>
          <w:tcPr>
            <w:tcW w:w="1951" w:type="dxa"/>
          </w:tcPr>
          <w:p w:rsidR="00596E44" w:rsidRDefault="00596E44" w:rsidP="00434482">
            <w:r>
              <w:t>Imperial Dark Blue</w:t>
            </w:r>
          </w:p>
        </w:tc>
        <w:tc>
          <w:tcPr>
            <w:tcW w:w="2977" w:type="dxa"/>
          </w:tcPr>
          <w:p w:rsidR="00596E44" w:rsidRDefault="00596E44" w:rsidP="00434482">
            <w:r>
              <w:t>0, 71, 127 (#00477f)</w:t>
            </w:r>
          </w:p>
        </w:tc>
        <w:tc>
          <w:tcPr>
            <w:tcW w:w="5777" w:type="dxa"/>
          </w:tcPr>
          <w:p w:rsidR="00596E44" w:rsidRDefault="0010407E" w:rsidP="00434482">
            <w:r>
              <w:rPr>
                <w:noProof/>
                <w:lang w:eastAsia="en-GB"/>
              </w:rPr>
              <w:pict>
                <v:rect id="_x0000_s1035" style="position:absolute;margin-left:79pt;margin-top:2.35pt;width:122.55pt;height:12pt;z-index:251656192;mso-position-horizontal-relative:text;mso-position-vertical-relative:text" fillcolor="#00477f" stroked="f"/>
              </w:pict>
            </w:r>
          </w:p>
        </w:tc>
      </w:tr>
      <w:tr w:rsidR="00596E44" w:rsidTr="00434482">
        <w:trPr>
          <w:trHeight w:val="340"/>
        </w:trPr>
        <w:tc>
          <w:tcPr>
            <w:tcW w:w="1951" w:type="dxa"/>
          </w:tcPr>
          <w:p w:rsidR="00596E44" w:rsidRDefault="00596E44" w:rsidP="007E0EE6">
            <w:r>
              <w:t xml:space="preserve">Imperial </w:t>
            </w:r>
            <w:r w:rsidR="007E0EE6">
              <w:t>Orange</w:t>
            </w:r>
          </w:p>
        </w:tc>
        <w:tc>
          <w:tcPr>
            <w:tcW w:w="2977" w:type="dxa"/>
          </w:tcPr>
          <w:p w:rsidR="00596E44" w:rsidRDefault="007E0EE6" w:rsidP="007E0EE6">
            <w:r>
              <w:t>250, 167, 39</w:t>
            </w:r>
            <w:r w:rsidR="00596E44">
              <w:t xml:space="preserve"> (#</w:t>
            </w:r>
            <w:r>
              <w:t>faa727</w:t>
            </w:r>
            <w:r w:rsidR="00596E44">
              <w:t>)</w:t>
            </w:r>
          </w:p>
        </w:tc>
        <w:tc>
          <w:tcPr>
            <w:tcW w:w="5777" w:type="dxa"/>
          </w:tcPr>
          <w:p w:rsidR="00596E44" w:rsidRDefault="0010407E" w:rsidP="00434482">
            <w:r>
              <w:rPr>
                <w:noProof/>
                <w:lang w:eastAsia="en-GB"/>
              </w:rPr>
              <w:pict>
                <v:rect id="_x0000_s1036" style="position:absolute;margin-left:78.9pt;margin-top:2.35pt;width:122.55pt;height:12pt;z-index:251657216;mso-position-horizontal-relative:text;mso-position-vertical-relative:text" fillcolor="#faa727" stroked="f"/>
              </w:pict>
            </w:r>
          </w:p>
        </w:tc>
      </w:tr>
      <w:tr w:rsidR="00596E44" w:rsidTr="00434482">
        <w:trPr>
          <w:trHeight w:val="340"/>
        </w:trPr>
        <w:tc>
          <w:tcPr>
            <w:tcW w:w="1951" w:type="dxa"/>
          </w:tcPr>
          <w:p w:rsidR="00596E44" w:rsidRDefault="00596E44" w:rsidP="00434482">
            <w:r>
              <w:t>Imperial Turquoise</w:t>
            </w:r>
          </w:p>
        </w:tc>
        <w:tc>
          <w:tcPr>
            <w:tcW w:w="2977" w:type="dxa"/>
          </w:tcPr>
          <w:p w:rsidR="00596E44" w:rsidRDefault="00596E44" w:rsidP="00434482">
            <w:r>
              <w:t>0, 162, 138 (#00a28a)</w:t>
            </w:r>
          </w:p>
        </w:tc>
        <w:tc>
          <w:tcPr>
            <w:tcW w:w="5777" w:type="dxa"/>
          </w:tcPr>
          <w:p w:rsidR="00596E44" w:rsidRDefault="0010407E" w:rsidP="00434482">
            <w:r>
              <w:rPr>
                <w:noProof/>
                <w:lang w:eastAsia="en-GB"/>
              </w:rPr>
              <w:pict>
                <v:rect id="_x0000_s1037" style="position:absolute;margin-left:78.9pt;margin-top:2.85pt;width:122.55pt;height:12pt;z-index:251658240;mso-position-horizontal-relative:text;mso-position-vertical-relative:text" fillcolor="#00a28a" stroked="f"/>
              </w:pict>
            </w:r>
          </w:p>
        </w:tc>
      </w:tr>
      <w:tr w:rsidR="00117313" w:rsidTr="00D72845">
        <w:trPr>
          <w:trHeight w:val="340"/>
        </w:trPr>
        <w:tc>
          <w:tcPr>
            <w:tcW w:w="1951" w:type="dxa"/>
          </w:tcPr>
          <w:p w:rsidR="00117313" w:rsidRDefault="00117313" w:rsidP="00D72845">
            <w:r>
              <w:t>Red</w:t>
            </w:r>
          </w:p>
        </w:tc>
        <w:tc>
          <w:tcPr>
            <w:tcW w:w="2977" w:type="dxa"/>
          </w:tcPr>
          <w:p w:rsidR="00117313" w:rsidRDefault="00117313" w:rsidP="00117313">
            <w:r>
              <w:t>255, 0, 0 (#ff0000)</w:t>
            </w:r>
          </w:p>
        </w:tc>
        <w:tc>
          <w:tcPr>
            <w:tcW w:w="5777" w:type="dxa"/>
          </w:tcPr>
          <w:p w:rsidR="00117313" w:rsidRDefault="0010407E" w:rsidP="00D72845">
            <w:r>
              <w:rPr>
                <w:noProof/>
                <w:lang w:eastAsia="en-GB"/>
              </w:rPr>
              <w:pict>
                <v:rect id="_x0000_s1041" style="position:absolute;margin-left:78.9pt;margin-top:2.85pt;width:122.55pt;height:12pt;z-index:251662336;mso-position-horizontal-relative:text;mso-position-vertical-relative:text" fillcolor="red" stroked="f"/>
              </w:pict>
            </w:r>
          </w:p>
        </w:tc>
      </w:tr>
      <w:tr w:rsidR="00596E44" w:rsidTr="00434482">
        <w:trPr>
          <w:trHeight w:val="340"/>
        </w:trPr>
        <w:tc>
          <w:tcPr>
            <w:tcW w:w="1951" w:type="dxa"/>
          </w:tcPr>
          <w:p w:rsidR="00596E44" w:rsidRDefault="00596E44" w:rsidP="00434482">
            <w:r>
              <w:t>White</w:t>
            </w:r>
          </w:p>
        </w:tc>
        <w:tc>
          <w:tcPr>
            <w:tcW w:w="2977" w:type="dxa"/>
          </w:tcPr>
          <w:p w:rsidR="00596E44" w:rsidRDefault="00596E44" w:rsidP="00434482">
            <w:r>
              <w:t>255, 255, 255 (#ffffff)</w:t>
            </w:r>
          </w:p>
        </w:tc>
        <w:tc>
          <w:tcPr>
            <w:tcW w:w="5777" w:type="dxa"/>
          </w:tcPr>
          <w:p w:rsidR="00596E44" w:rsidRDefault="00596E44" w:rsidP="00434482"/>
        </w:tc>
      </w:tr>
    </w:tbl>
    <w:p w:rsidR="004351A2" w:rsidRDefault="004351A2">
      <w:pPr>
        <w:spacing w:after="200" w:line="276" w:lineRule="auto"/>
        <w:rPr>
          <w:rFonts w:eastAsiaTheme="majorEastAsia" w:cstheme="minorHAnsi"/>
          <w:b/>
          <w:bCs/>
          <w:color w:val="0063A5"/>
          <w:szCs w:val="22"/>
        </w:rPr>
      </w:pPr>
      <w:r>
        <w:br w:type="page"/>
      </w:r>
    </w:p>
    <w:p w:rsidR="00724A5A" w:rsidRDefault="00724A5A" w:rsidP="009C4ECE"/>
    <w:p w:rsidR="00FC6C26" w:rsidRDefault="009960BA" w:rsidP="009960BA">
      <w:pPr>
        <w:pStyle w:val="Heading1"/>
      </w:pPr>
      <w:bookmarkStart w:id="3" w:name="_Toc392245798"/>
      <w:r>
        <w:t>Pre-course withdrawal handling</w:t>
      </w:r>
      <w:bookmarkEnd w:id="3"/>
    </w:p>
    <w:p w:rsidR="009960BA" w:rsidRDefault="009960BA" w:rsidP="00D72845">
      <w:pPr>
        <w:pStyle w:val="Heading2"/>
      </w:pPr>
    </w:p>
    <w:p w:rsidR="00FC6C26" w:rsidRDefault="00FC6C26" w:rsidP="00D72845">
      <w:pPr>
        <w:pStyle w:val="Heading2"/>
      </w:pPr>
      <w:bookmarkStart w:id="4" w:name="_Toc392245799"/>
      <w:r>
        <w:t xml:space="preserve">Updated </w:t>
      </w:r>
      <w:r w:rsidR="00363DE6">
        <w:t>Withdraw Student Dialogue</w:t>
      </w:r>
      <w:bookmarkEnd w:id="4"/>
    </w:p>
    <w:p w:rsidR="00FC6C26" w:rsidRDefault="00AA778A" w:rsidP="009C4ECE">
      <w:r>
        <w:rPr>
          <w:noProof/>
          <w:lang w:eastAsia="en-GB"/>
        </w:rPr>
        <w:drawing>
          <wp:inline distT="0" distB="0" distL="0" distR="0">
            <wp:extent cx="6660515" cy="4995545"/>
            <wp:effectExtent l="190500" t="152400" r="178435" b="128905"/>
            <wp:docPr id="5" name="Picture 4" descr="Imperial Horizons Screenshot 3 - Students - 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creenshot 3 - Students - Withdraw.png"/>
                    <pic:cNvPicPr/>
                  </pic:nvPicPr>
                  <pic:blipFill>
                    <a:blip r:embed="rId10"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724A5A" w:rsidRDefault="00666FB1" w:rsidP="009C4ECE">
      <w:r>
        <w:t>The dialogue now has notes next to the withdraw date to explain to the user that if the date is before the start of the course the student will not be included in the withdraw figures for that course and will not be regarded as withdrawn for the purposes of the register</w:t>
      </w:r>
      <w:r w:rsidR="00092935">
        <w:t xml:space="preserve"> (i.e. they will not appear)</w:t>
      </w:r>
      <w:r>
        <w:t>. The user can also let the system know if the student's withdrawal should be counted as an actual 'Withdrawal' or as a 'Non-completer'.</w:t>
      </w:r>
    </w:p>
    <w:p w:rsidR="00666FB1" w:rsidRDefault="00666FB1" w:rsidP="009C4ECE"/>
    <w:p w:rsidR="00092935" w:rsidRDefault="00666FB1" w:rsidP="009C4ECE">
      <w:r>
        <w:t>The interaction of this screen should be slightly changed. The reason textbox, date picker and radio buttons should be always enabled. When the user clicks on any of them the Mark students as withdrawn radio button should be selected automatically.</w:t>
      </w:r>
    </w:p>
    <w:p w:rsidR="00092935" w:rsidRDefault="00092935" w:rsidP="009C4ECE">
      <w:r>
        <w:t>If a course has no classes then the student will be treated as a standard withdrawal until classes are assigned, at which the start date of the first class will determine the type of withdrawal.</w:t>
      </w:r>
    </w:p>
    <w:p w:rsidR="00092935" w:rsidRDefault="00092935" w:rsidP="009C4ECE"/>
    <w:p w:rsidR="00092935" w:rsidRDefault="00092935" w:rsidP="009C4ECE">
      <w:r>
        <w:t>The Export All export will show 'Non-completer' as well as 'Active' and 'Withdrawn' in the Active/Withdrawn column.</w:t>
      </w:r>
    </w:p>
    <w:p w:rsidR="00092935" w:rsidRDefault="00092935" w:rsidP="009C4ECE"/>
    <w:p w:rsidR="00092935" w:rsidRDefault="00092935" w:rsidP="009C4ECE">
      <w:r>
        <w:t>In the student enrolment list on the students screen Non-completers will be marked as 'Non-completer' rather than Withdrawn. The Undo withdrawal facility will still be available.</w:t>
      </w:r>
    </w:p>
    <w:p w:rsidR="00092935" w:rsidRDefault="00092935" w:rsidP="009C4ECE"/>
    <w:p w:rsidR="00092935" w:rsidRDefault="00092935" w:rsidP="009C4ECE">
      <w:r>
        <w:t>Pre-course withdrawals will show on the student enrolment list in the usual way except (Pre-course) will be shown after the word Withdrawn. Again the Undo facility will be available in the usual way.</w:t>
      </w:r>
    </w:p>
    <w:p w:rsidR="00724A5A" w:rsidRDefault="00724A5A" w:rsidP="009C4ECE"/>
    <w:p w:rsidR="00724A5A" w:rsidRDefault="00666FB1" w:rsidP="00D72845">
      <w:pPr>
        <w:pStyle w:val="Heading3"/>
      </w:pPr>
      <w:bookmarkStart w:id="5" w:name="_Toc392245800"/>
      <w:r>
        <w:t>Pre-course Withdrawal Notes Label</w:t>
      </w:r>
      <w:bookmarkEnd w:id="5"/>
    </w:p>
    <w:p w:rsidR="00724A5A" w:rsidRPr="00747393" w:rsidRDefault="00724A5A" w:rsidP="00724A5A"/>
    <w:p w:rsidR="00724A5A" w:rsidRDefault="00724A5A" w:rsidP="00724A5A">
      <w:r w:rsidRPr="00FC58F1">
        <w:rPr>
          <w:b/>
        </w:rPr>
        <w:t>Type</w:t>
      </w:r>
      <w:r>
        <w:t xml:space="preserve"> </w:t>
      </w:r>
      <w:r w:rsidR="00666FB1">
        <w:t>Label</w:t>
      </w:r>
    </w:p>
    <w:p w:rsidR="00724A5A" w:rsidRDefault="00724A5A" w:rsidP="00724A5A">
      <w:r>
        <w:rPr>
          <w:b/>
        </w:rPr>
        <w:t>Text</w:t>
      </w:r>
      <w:r>
        <w:t xml:space="preserve"> As per screen-shot </w:t>
      </w:r>
    </w:p>
    <w:p w:rsidR="00724A5A" w:rsidRDefault="00724A5A" w:rsidP="00724A5A">
      <w:r>
        <w:rPr>
          <w:b/>
        </w:rPr>
        <w:t>Fonts</w:t>
      </w:r>
      <w:r>
        <w:t xml:space="preserve"> Arial around </w:t>
      </w:r>
      <w:r w:rsidR="00666FB1">
        <w:t>12</w:t>
      </w:r>
      <w:r>
        <w:t xml:space="preserve"> in a style and relative size as per screen-shot.</w:t>
      </w:r>
    </w:p>
    <w:p w:rsidR="00724A5A" w:rsidRDefault="00724A5A" w:rsidP="00724A5A">
      <w:r>
        <w:rPr>
          <w:b/>
        </w:rPr>
        <w:t>Colours</w:t>
      </w:r>
      <w:r>
        <w:t xml:space="preserve"> </w:t>
      </w:r>
      <w:r w:rsidR="00666FB1">
        <w:t>Grey</w:t>
      </w:r>
      <w:r>
        <w:t xml:space="preserve"> as per screen-shot.</w:t>
      </w:r>
    </w:p>
    <w:p w:rsidR="00724A5A" w:rsidRDefault="00724A5A" w:rsidP="00724A5A">
      <w:r w:rsidRPr="00FC58F1">
        <w:rPr>
          <w:b/>
        </w:rPr>
        <w:t>Position</w:t>
      </w:r>
      <w:r>
        <w:t xml:space="preserve"> As per screen-shot.</w:t>
      </w:r>
    </w:p>
    <w:p w:rsidR="00724A5A" w:rsidRDefault="00724A5A" w:rsidP="00724A5A">
      <w:r w:rsidRPr="00FC58F1">
        <w:rPr>
          <w:b/>
        </w:rPr>
        <w:t>Alignment</w:t>
      </w:r>
      <w:r>
        <w:t xml:space="preserve"> As per screen-shot.</w:t>
      </w:r>
    </w:p>
    <w:p w:rsidR="00724A5A" w:rsidRDefault="00724A5A" w:rsidP="00724A5A">
      <w:r w:rsidRPr="00FC58F1">
        <w:rPr>
          <w:b/>
        </w:rPr>
        <w:t>Limits</w:t>
      </w:r>
      <w:r>
        <w:t xml:space="preserve"> N/A</w:t>
      </w:r>
    </w:p>
    <w:p w:rsidR="00724A5A" w:rsidRDefault="00724A5A" w:rsidP="00724A5A">
      <w:r w:rsidRPr="00FC58F1">
        <w:rPr>
          <w:b/>
        </w:rPr>
        <w:t>Default value</w:t>
      </w:r>
      <w:r>
        <w:t xml:space="preserve"> N/A</w:t>
      </w:r>
    </w:p>
    <w:p w:rsidR="00724A5A" w:rsidRDefault="00724A5A" w:rsidP="00724A5A">
      <w:r w:rsidRPr="00FC58F1">
        <w:rPr>
          <w:b/>
        </w:rPr>
        <w:t>Items</w:t>
      </w:r>
      <w:r>
        <w:t xml:space="preserve"> </w:t>
      </w:r>
      <w:r w:rsidR="00666FB1">
        <w:t>N/A</w:t>
      </w:r>
    </w:p>
    <w:p w:rsidR="00724A5A" w:rsidRDefault="00724A5A" w:rsidP="00724A5A">
      <w:r w:rsidRPr="00FC58F1">
        <w:rPr>
          <w:b/>
        </w:rPr>
        <w:t>Tool-tips</w:t>
      </w:r>
      <w:r>
        <w:t xml:space="preserve"> </w:t>
      </w:r>
      <w:r w:rsidR="00666FB1">
        <w:t>N/A</w:t>
      </w:r>
    </w:p>
    <w:p w:rsidR="00724A5A" w:rsidRDefault="00724A5A" w:rsidP="00724A5A">
      <w:r w:rsidRPr="00FC58F1">
        <w:rPr>
          <w:b/>
        </w:rPr>
        <w:t>Interactions</w:t>
      </w:r>
      <w:r>
        <w:t xml:space="preserve"> </w:t>
      </w:r>
      <w:r w:rsidR="00666FB1">
        <w:t>N/A</w:t>
      </w:r>
    </w:p>
    <w:p w:rsidR="00724A5A" w:rsidRDefault="00724A5A" w:rsidP="00724A5A">
      <w:r>
        <w:rPr>
          <w:b/>
        </w:rPr>
        <w:t xml:space="preserve">Calculations </w:t>
      </w:r>
      <w:r>
        <w:t>N/A</w:t>
      </w:r>
    </w:p>
    <w:p w:rsidR="0047250B" w:rsidRDefault="0047250B" w:rsidP="00724A5A">
      <w:r>
        <w:rPr>
          <w:b/>
        </w:rPr>
        <w:t>Validation</w:t>
      </w:r>
      <w:r>
        <w:t xml:space="preserve"> </w:t>
      </w:r>
      <w:r w:rsidR="00955E74" w:rsidRPr="00955E74">
        <w:t>N/A</w:t>
      </w:r>
    </w:p>
    <w:p w:rsidR="00724A5A" w:rsidRDefault="00724A5A" w:rsidP="009C4ECE"/>
    <w:p w:rsidR="00801A28" w:rsidRDefault="00801A28">
      <w:pPr>
        <w:spacing w:after="200" w:line="276" w:lineRule="auto"/>
        <w:contextualSpacing w:val="0"/>
        <w:rPr>
          <w:rFonts w:eastAsiaTheme="majorEastAsia" w:cstheme="minorHAnsi"/>
          <w:b/>
          <w:bCs/>
          <w:color w:val="4E9AD2"/>
          <w:sz w:val="20"/>
        </w:rPr>
      </w:pPr>
      <w:r>
        <w:br w:type="page"/>
      </w:r>
    </w:p>
    <w:p w:rsidR="00724A5A" w:rsidRDefault="00666FB1" w:rsidP="00D72845">
      <w:pPr>
        <w:pStyle w:val="Heading3"/>
      </w:pPr>
      <w:bookmarkStart w:id="6" w:name="_Toc392245801"/>
      <w:r>
        <w:t>Withdrawal/Non-completer Radio Buttons</w:t>
      </w:r>
      <w:bookmarkEnd w:id="6"/>
    </w:p>
    <w:p w:rsidR="00724A5A" w:rsidRPr="00747393" w:rsidRDefault="00724A5A" w:rsidP="00724A5A"/>
    <w:p w:rsidR="00724A5A" w:rsidRDefault="00724A5A" w:rsidP="00724A5A">
      <w:r w:rsidRPr="00FC58F1">
        <w:rPr>
          <w:b/>
        </w:rPr>
        <w:t>Type</w:t>
      </w:r>
      <w:r>
        <w:t xml:space="preserve"> </w:t>
      </w:r>
      <w:r w:rsidR="00666FB1">
        <w:t>Radio buttons</w:t>
      </w:r>
    </w:p>
    <w:p w:rsidR="00724A5A" w:rsidRDefault="00724A5A" w:rsidP="00724A5A">
      <w:r>
        <w:rPr>
          <w:b/>
        </w:rPr>
        <w:t>Text</w:t>
      </w:r>
      <w:r>
        <w:t xml:space="preserve"> As per screen-shot </w:t>
      </w:r>
    </w:p>
    <w:p w:rsidR="00724A5A" w:rsidRDefault="00724A5A" w:rsidP="00724A5A">
      <w:r>
        <w:rPr>
          <w:b/>
        </w:rPr>
        <w:t>Fonts</w:t>
      </w:r>
      <w:r>
        <w:t xml:space="preserve"> Arial around </w:t>
      </w:r>
      <w:r w:rsidR="00666FB1">
        <w:t>18pt</w:t>
      </w:r>
      <w:r>
        <w:t xml:space="preserve"> in a style and relative size as per screen-shot.</w:t>
      </w:r>
    </w:p>
    <w:p w:rsidR="00724A5A" w:rsidRDefault="00724A5A" w:rsidP="00724A5A">
      <w:r>
        <w:rPr>
          <w:b/>
        </w:rPr>
        <w:t>Colours</w:t>
      </w:r>
      <w:r w:rsidR="00666FB1">
        <w:t xml:space="preserve"> Black as per screen-shot for the selected item and Imperial Dark Blue for the unselected one</w:t>
      </w:r>
    </w:p>
    <w:p w:rsidR="00724A5A" w:rsidRDefault="00724A5A" w:rsidP="00724A5A">
      <w:r w:rsidRPr="00FC58F1">
        <w:rPr>
          <w:b/>
        </w:rPr>
        <w:t>Position</w:t>
      </w:r>
      <w:r>
        <w:t xml:space="preserve"> As per screen-shot.</w:t>
      </w:r>
    </w:p>
    <w:p w:rsidR="00724A5A" w:rsidRDefault="00724A5A" w:rsidP="00724A5A">
      <w:r w:rsidRPr="00FC58F1">
        <w:rPr>
          <w:b/>
        </w:rPr>
        <w:t>Alignment</w:t>
      </w:r>
      <w:r>
        <w:t xml:space="preserve"> As per screen-shot.</w:t>
      </w:r>
    </w:p>
    <w:p w:rsidR="00724A5A" w:rsidRDefault="00724A5A" w:rsidP="00724A5A">
      <w:r w:rsidRPr="00FC58F1">
        <w:rPr>
          <w:b/>
        </w:rPr>
        <w:t>Limits</w:t>
      </w:r>
      <w:r>
        <w:t xml:space="preserve"> N/A</w:t>
      </w:r>
    </w:p>
    <w:p w:rsidR="00724A5A" w:rsidRDefault="00724A5A" w:rsidP="00724A5A">
      <w:r w:rsidRPr="00FC58F1">
        <w:rPr>
          <w:b/>
        </w:rPr>
        <w:t>Default value</w:t>
      </w:r>
      <w:r>
        <w:t xml:space="preserve"> </w:t>
      </w:r>
      <w:r w:rsidR="00666FB1">
        <w:t>'Withdrawal'</w:t>
      </w:r>
    </w:p>
    <w:p w:rsidR="00666FB1" w:rsidRPr="00666FB1" w:rsidRDefault="00724A5A" w:rsidP="00724A5A">
      <w:r w:rsidRPr="00FC58F1">
        <w:rPr>
          <w:b/>
        </w:rPr>
        <w:t>Items</w:t>
      </w:r>
      <w:r w:rsidR="00666FB1">
        <w:rPr>
          <w:b/>
        </w:rPr>
        <w:t xml:space="preserve"> </w:t>
      </w:r>
      <w:r w:rsidR="00666FB1">
        <w:t>'Withdrawal', 'Non-completer'</w:t>
      </w:r>
    </w:p>
    <w:p w:rsidR="00724A5A" w:rsidRDefault="00724A5A" w:rsidP="00724A5A">
      <w:r w:rsidRPr="00FC58F1">
        <w:rPr>
          <w:b/>
        </w:rPr>
        <w:t>Tool-tips</w:t>
      </w:r>
      <w:r>
        <w:t xml:space="preserve"> 'Select </w:t>
      </w:r>
      <w:r w:rsidR="00666FB1">
        <w:t>whether this student counts as a withdrawal from the course, or if there just did not take the exam (Non-completer)'</w:t>
      </w:r>
    </w:p>
    <w:p w:rsidR="00724A5A" w:rsidRDefault="00724A5A" w:rsidP="00724A5A">
      <w:r w:rsidRPr="00FC58F1">
        <w:rPr>
          <w:b/>
        </w:rPr>
        <w:t>Interactions</w:t>
      </w:r>
      <w:r>
        <w:t xml:space="preserve"> Standard behaviour</w:t>
      </w:r>
    </w:p>
    <w:p w:rsidR="00724A5A" w:rsidRDefault="00724A5A" w:rsidP="00724A5A">
      <w:r>
        <w:rPr>
          <w:b/>
        </w:rPr>
        <w:t xml:space="preserve">Calculations </w:t>
      </w:r>
      <w:r>
        <w:t>N/A</w:t>
      </w:r>
    </w:p>
    <w:p w:rsidR="00914CEA" w:rsidRDefault="0047250B" w:rsidP="00666FB1">
      <w:r>
        <w:rPr>
          <w:b/>
        </w:rPr>
        <w:t>Validation</w:t>
      </w:r>
      <w:r>
        <w:t xml:space="preserve"> </w:t>
      </w:r>
      <w:r w:rsidR="00955E74" w:rsidRPr="00955E74">
        <w:t>N/A</w:t>
      </w:r>
    </w:p>
    <w:p w:rsidR="00C93AD1" w:rsidRDefault="00C93AD1" w:rsidP="00666FB1"/>
    <w:p w:rsidR="00C93AD1" w:rsidRDefault="00C93AD1" w:rsidP="00F4197B">
      <w:pPr>
        <w:pStyle w:val="Heading3"/>
      </w:pPr>
      <w:bookmarkStart w:id="7" w:name="_Toc392245802"/>
      <w:r>
        <w:t>Permissions</w:t>
      </w:r>
      <w:bookmarkEnd w:id="7"/>
    </w:p>
    <w:p w:rsidR="00C93AD1" w:rsidRDefault="00C93AD1" w:rsidP="00C93AD1"/>
    <w:p w:rsidR="00914CEA" w:rsidRDefault="00C93AD1" w:rsidP="00C93AD1">
      <w:r>
        <w:t>The Withdraw dialogue is only available to admins.</w:t>
      </w:r>
      <w:r w:rsidR="00914CEA">
        <w:br w:type="page"/>
      </w:r>
    </w:p>
    <w:p w:rsidR="00194281" w:rsidRDefault="00194281" w:rsidP="00C93AD1">
      <w:pPr>
        <w:pStyle w:val="Heading1"/>
      </w:pPr>
      <w:bookmarkStart w:id="8" w:name="_Toc392245803"/>
      <w:r>
        <w:t>Student Screen Changes</w:t>
      </w:r>
      <w:bookmarkEnd w:id="8"/>
    </w:p>
    <w:p w:rsidR="00194281" w:rsidRPr="00194281" w:rsidRDefault="00194281" w:rsidP="00194281"/>
    <w:p w:rsidR="00C93AD1" w:rsidRDefault="00883E81" w:rsidP="00666FB1">
      <w:r>
        <w:rPr>
          <w:noProof/>
          <w:lang w:eastAsia="en-GB"/>
        </w:rPr>
        <w:drawing>
          <wp:inline distT="0" distB="0" distL="0" distR="0">
            <wp:extent cx="6660515" cy="4995545"/>
            <wp:effectExtent l="190500" t="152400" r="178435" b="128905"/>
            <wp:docPr id="9" name="Picture 8" descr="Imperial Horizons Screenshot 3 -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creenshot 3 - Students.png"/>
                    <pic:cNvPicPr/>
                  </pic:nvPicPr>
                  <pic:blipFill>
                    <a:blip r:embed="rId11"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194281" w:rsidRDefault="00194281" w:rsidP="00194281">
      <w:pPr>
        <w:pStyle w:val="Heading2"/>
      </w:pPr>
      <w:bookmarkStart w:id="9" w:name="_Toc392245804"/>
      <w:r>
        <w:t>Withdraw 'Undo' Handling</w:t>
      </w:r>
      <w:bookmarkEnd w:id="9"/>
    </w:p>
    <w:p w:rsidR="00194281" w:rsidRDefault="00194281" w:rsidP="00666FB1"/>
    <w:p w:rsidR="00C93AD1" w:rsidRDefault="00C93AD1" w:rsidP="00666FB1">
      <w:r>
        <w:t xml:space="preserve">A new link has been added underneath the Withdrawn dd/mm/yyyy label which the user can click to reinstate the student onto the course. </w:t>
      </w:r>
      <w:r w:rsidR="00092935">
        <w:t xml:space="preserve">If the student is 'Withdrawn' over the period of any classes and then reinstated the missed classes will be marked as absent. </w:t>
      </w:r>
      <w:r>
        <w:t>The register can be amended manually if required and the student goes back to be recognised as an active member of the course. The undo link is only visible once a student has been marked as withdrawn from a particular course.</w:t>
      </w:r>
      <w:r w:rsidR="00092935">
        <w:t xml:space="preserve"> A note will be put on the student notes to say they were reinstated with the corresponding date.</w:t>
      </w:r>
    </w:p>
    <w:p w:rsidR="00C93AD1" w:rsidRDefault="00C93AD1" w:rsidP="00666FB1"/>
    <w:p w:rsidR="00680EBD" w:rsidRDefault="00680EBD">
      <w:pPr>
        <w:spacing w:after="200" w:line="276" w:lineRule="auto"/>
        <w:contextualSpacing w:val="0"/>
        <w:rPr>
          <w:rFonts w:eastAsiaTheme="majorEastAsia" w:cstheme="minorHAnsi"/>
          <w:b/>
          <w:bCs/>
          <w:color w:val="4E9AD2"/>
          <w:sz w:val="20"/>
        </w:rPr>
      </w:pPr>
      <w:r>
        <w:br w:type="page"/>
      </w:r>
    </w:p>
    <w:p w:rsidR="00C93AD1" w:rsidRDefault="00C93AD1" w:rsidP="00C93AD1">
      <w:pPr>
        <w:pStyle w:val="Heading3"/>
      </w:pPr>
      <w:bookmarkStart w:id="10" w:name="_Toc392245805"/>
      <w:r>
        <w:t>Undo (reinstate) Link</w:t>
      </w:r>
      <w:bookmarkEnd w:id="10"/>
    </w:p>
    <w:p w:rsidR="00C93AD1" w:rsidRPr="00747393" w:rsidRDefault="00C93AD1" w:rsidP="00C93AD1"/>
    <w:p w:rsidR="00C93AD1" w:rsidRDefault="00C93AD1" w:rsidP="00C93AD1">
      <w:r w:rsidRPr="00FC58F1">
        <w:rPr>
          <w:b/>
        </w:rPr>
        <w:t>Type</w:t>
      </w:r>
      <w:r>
        <w:t xml:space="preserve"> Link</w:t>
      </w:r>
    </w:p>
    <w:p w:rsidR="00C93AD1" w:rsidRDefault="00C93AD1" w:rsidP="00C93AD1">
      <w:r>
        <w:rPr>
          <w:b/>
        </w:rPr>
        <w:t>Text</w:t>
      </w:r>
      <w:r>
        <w:t xml:space="preserve"> As per screen-shot </w:t>
      </w:r>
    </w:p>
    <w:p w:rsidR="00C93AD1" w:rsidRDefault="00C93AD1" w:rsidP="00C93AD1">
      <w:r>
        <w:rPr>
          <w:b/>
        </w:rPr>
        <w:t>Fonts</w:t>
      </w:r>
      <w:r>
        <w:t xml:space="preserve"> Arial around 11pt in a style and relative size as per screen-shot.</w:t>
      </w:r>
    </w:p>
    <w:p w:rsidR="00C93AD1" w:rsidRDefault="00C93AD1" w:rsidP="00C93AD1">
      <w:r>
        <w:rPr>
          <w:b/>
        </w:rPr>
        <w:t>Colours</w:t>
      </w:r>
      <w:r>
        <w:t xml:space="preserve"> Imperial Dark Blue</w:t>
      </w:r>
    </w:p>
    <w:p w:rsidR="00C93AD1" w:rsidRDefault="00C93AD1" w:rsidP="00C93AD1">
      <w:r w:rsidRPr="00FC58F1">
        <w:rPr>
          <w:b/>
        </w:rPr>
        <w:t>Position</w:t>
      </w:r>
      <w:r>
        <w:t xml:space="preserve"> As per screen-shot.</w:t>
      </w:r>
    </w:p>
    <w:p w:rsidR="00C93AD1" w:rsidRDefault="00C93AD1" w:rsidP="00C93AD1">
      <w:r w:rsidRPr="00FC58F1">
        <w:rPr>
          <w:b/>
        </w:rPr>
        <w:t>Alignment</w:t>
      </w:r>
      <w:r>
        <w:t xml:space="preserve"> As per screen-shot.</w:t>
      </w:r>
    </w:p>
    <w:p w:rsidR="00C93AD1" w:rsidRDefault="00C93AD1" w:rsidP="00C93AD1">
      <w:r w:rsidRPr="00FC58F1">
        <w:rPr>
          <w:b/>
        </w:rPr>
        <w:t>Limits</w:t>
      </w:r>
      <w:r>
        <w:t xml:space="preserve"> N/A</w:t>
      </w:r>
    </w:p>
    <w:p w:rsidR="00C93AD1" w:rsidRDefault="00C93AD1" w:rsidP="00C93AD1">
      <w:r w:rsidRPr="00FC58F1">
        <w:rPr>
          <w:b/>
        </w:rPr>
        <w:t>Default value</w:t>
      </w:r>
      <w:r>
        <w:t xml:space="preserve"> N/A</w:t>
      </w:r>
    </w:p>
    <w:p w:rsidR="00C93AD1" w:rsidRPr="00666FB1" w:rsidRDefault="00C93AD1" w:rsidP="00C93AD1">
      <w:r w:rsidRPr="00FC58F1">
        <w:rPr>
          <w:b/>
        </w:rPr>
        <w:t>Items</w:t>
      </w:r>
      <w:r>
        <w:rPr>
          <w:b/>
        </w:rPr>
        <w:t xml:space="preserve"> </w:t>
      </w:r>
      <w:r>
        <w:t>N/A</w:t>
      </w:r>
    </w:p>
    <w:p w:rsidR="00C93AD1" w:rsidRDefault="00C93AD1" w:rsidP="00C93AD1">
      <w:r w:rsidRPr="00FC58F1">
        <w:rPr>
          <w:b/>
        </w:rPr>
        <w:t>Tool-tips</w:t>
      </w:r>
      <w:r>
        <w:t xml:space="preserve"> 'Click to mark this student as not withdrawn and as an active member of the course for the register etc'</w:t>
      </w:r>
    </w:p>
    <w:p w:rsidR="00C93AD1" w:rsidRDefault="00C93AD1" w:rsidP="00C93AD1">
      <w:r w:rsidRPr="00FC58F1">
        <w:rPr>
          <w:b/>
        </w:rPr>
        <w:t>Interactions</w:t>
      </w:r>
      <w:r>
        <w:t xml:space="preserve"> Standard behaviour</w:t>
      </w:r>
    </w:p>
    <w:p w:rsidR="00C93AD1" w:rsidRDefault="00C93AD1" w:rsidP="00C93AD1">
      <w:r>
        <w:rPr>
          <w:b/>
        </w:rPr>
        <w:t xml:space="preserve">Calculations </w:t>
      </w:r>
      <w:r>
        <w:t>N/A</w:t>
      </w:r>
    </w:p>
    <w:p w:rsidR="00C93AD1" w:rsidRDefault="00C93AD1" w:rsidP="00C93AD1">
      <w:r>
        <w:rPr>
          <w:b/>
        </w:rPr>
        <w:t>Validation</w:t>
      </w:r>
      <w:r>
        <w:t xml:space="preserve"> </w:t>
      </w:r>
      <w:r w:rsidRPr="00955E74">
        <w:t>N/A</w:t>
      </w:r>
    </w:p>
    <w:p w:rsidR="00C93AD1" w:rsidRDefault="00C93AD1" w:rsidP="00666FB1"/>
    <w:p w:rsidR="00C93AD1" w:rsidRDefault="00C93AD1" w:rsidP="00F4197B">
      <w:pPr>
        <w:pStyle w:val="Heading3"/>
      </w:pPr>
      <w:bookmarkStart w:id="11" w:name="_Toc392245806"/>
      <w:r>
        <w:t>Permissions</w:t>
      </w:r>
      <w:bookmarkEnd w:id="11"/>
    </w:p>
    <w:p w:rsidR="00C93AD1" w:rsidRDefault="00C93AD1" w:rsidP="00C93AD1"/>
    <w:p w:rsidR="00AF5832" w:rsidRDefault="00C93AD1" w:rsidP="00C93AD1">
      <w:r>
        <w:t>The Undo link is only visible to admins.</w:t>
      </w:r>
    </w:p>
    <w:p w:rsidR="00194281" w:rsidRDefault="00194281" w:rsidP="00C93AD1"/>
    <w:p w:rsidR="00680EBD" w:rsidRDefault="00680EBD">
      <w:pPr>
        <w:spacing w:after="200" w:line="276" w:lineRule="auto"/>
        <w:contextualSpacing w:val="0"/>
        <w:rPr>
          <w:rFonts w:eastAsiaTheme="majorEastAsia" w:cstheme="minorHAnsi"/>
          <w:b/>
          <w:bCs/>
          <w:color w:val="4E9AD2"/>
          <w:szCs w:val="22"/>
        </w:rPr>
      </w:pPr>
      <w:r>
        <w:br w:type="page"/>
      </w:r>
    </w:p>
    <w:p w:rsidR="00194281" w:rsidRDefault="00194281" w:rsidP="00194281">
      <w:pPr>
        <w:pStyle w:val="Heading2"/>
      </w:pPr>
      <w:bookmarkStart w:id="12" w:name="_Toc392245807"/>
      <w:r>
        <w:t>Post-grad and Staff Handling</w:t>
      </w:r>
      <w:bookmarkEnd w:id="12"/>
    </w:p>
    <w:p w:rsidR="00194281" w:rsidRDefault="00194281" w:rsidP="00194281"/>
    <w:p w:rsidR="00194281" w:rsidRDefault="00E02446" w:rsidP="00194281">
      <w:r>
        <w:t>Check boxes have been added to the main section of the student information so the student can be marked as Post-grad and/or Staff which allows that information to be taken into account in reports, exports and calculations.</w:t>
      </w:r>
    </w:p>
    <w:p w:rsidR="00E02446" w:rsidRDefault="00E02446" w:rsidP="00194281"/>
    <w:p w:rsidR="00E02446" w:rsidRDefault="00E02446" w:rsidP="00E02446">
      <w:pPr>
        <w:pStyle w:val="Heading3"/>
      </w:pPr>
      <w:bookmarkStart w:id="13" w:name="_Toc392245808"/>
      <w:r>
        <w:t>Post-grad Checkbox</w:t>
      </w:r>
      <w:bookmarkEnd w:id="13"/>
    </w:p>
    <w:p w:rsidR="00E02446" w:rsidRPr="00747393" w:rsidRDefault="00E02446" w:rsidP="00E02446"/>
    <w:p w:rsidR="00E02446" w:rsidRDefault="00E02446" w:rsidP="00E02446">
      <w:r w:rsidRPr="00FC58F1">
        <w:rPr>
          <w:b/>
        </w:rPr>
        <w:t>Type</w:t>
      </w:r>
      <w:r>
        <w:t xml:space="preserve"> Checkbox</w:t>
      </w:r>
    </w:p>
    <w:p w:rsidR="00E02446" w:rsidRDefault="00E02446" w:rsidP="00E02446">
      <w:r>
        <w:rPr>
          <w:b/>
        </w:rPr>
        <w:t>Text</w:t>
      </w:r>
      <w:r>
        <w:t xml:space="preserve"> As per screen-shot </w:t>
      </w:r>
    </w:p>
    <w:p w:rsidR="00E02446" w:rsidRDefault="00E02446" w:rsidP="00E02446">
      <w:r>
        <w:rPr>
          <w:b/>
        </w:rPr>
        <w:t>Fonts</w:t>
      </w:r>
      <w:r>
        <w:t xml:space="preserve"> Arial around 18pt in a style and relative size as per screen-shot.</w:t>
      </w:r>
    </w:p>
    <w:p w:rsidR="00E02446" w:rsidRDefault="00E02446" w:rsidP="00E02446">
      <w:r>
        <w:rPr>
          <w:b/>
        </w:rPr>
        <w:t>Colours</w:t>
      </w:r>
      <w:r>
        <w:t xml:space="preserve"> Black</w:t>
      </w:r>
    </w:p>
    <w:p w:rsidR="00E02446" w:rsidRDefault="00E02446" w:rsidP="00E02446">
      <w:r w:rsidRPr="00FC58F1">
        <w:rPr>
          <w:b/>
        </w:rPr>
        <w:t>Position</w:t>
      </w:r>
      <w:r>
        <w:t xml:space="preserve"> As per screen-shot.</w:t>
      </w:r>
    </w:p>
    <w:p w:rsidR="00E02446" w:rsidRDefault="00E02446" w:rsidP="00E02446">
      <w:r w:rsidRPr="00FC58F1">
        <w:rPr>
          <w:b/>
        </w:rPr>
        <w:t>Alignment</w:t>
      </w:r>
      <w:r>
        <w:t xml:space="preserve"> As per screen-shot.</w:t>
      </w:r>
    </w:p>
    <w:p w:rsidR="00E02446" w:rsidRDefault="00E02446" w:rsidP="00E02446">
      <w:r w:rsidRPr="00FC58F1">
        <w:rPr>
          <w:b/>
        </w:rPr>
        <w:t>Limits</w:t>
      </w:r>
      <w:r>
        <w:t xml:space="preserve"> N/A</w:t>
      </w:r>
    </w:p>
    <w:p w:rsidR="00E02446" w:rsidRDefault="00E02446" w:rsidP="00E02446">
      <w:r w:rsidRPr="00FC58F1">
        <w:rPr>
          <w:b/>
        </w:rPr>
        <w:t>Default value</w:t>
      </w:r>
      <w:r>
        <w:t xml:space="preserve"> N/A</w:t>
      </w:r>
    </w:p>
    <w:p w:rsidR="00E02446" w:rsidRPr="00666FB1" w:rsidRDefault="00E02446" w:rsidP="00E02446">
      <w:r w:rsidRPr="00FC58F1">
        <w:rPr>
          <w:b/>
        </w:rPr>
        <w:t>Items</w:t>
      </w:r>
      <w:r>
        <w:rPr>
          <w:b/>
        </w:rPr>
        <w:t xml:space="preserve"> </w:t>
      </w:r>
      <w:r>
        <w:t>N/A</w:t>
      </w:r>
    </w:p>
    <w:p w:rsidR="00E02446" w:rsidRDefault="00E02446" w:rsidP="00E02446">
      <w:r w:rsidRPr="00FC58F1">
        <w:rPr>
          <w:b/>
        </w:rPr>
        <w:t>Tool-tips</w:t>
      </w:r>
      <w:r>
        <w:t xml:space="preserve"> 'Click to mark this student as a Post-grad'</w:t>
      </w:r>
    </w:p>
    <w:p w:rsidR="00E02446" w:rsidRDefault="00E02446" w:rsidP="00E02446">
      <w:r w:rsidRPr="00FC58F1">
        <w:rPr>
          <w:b/>
        </w:rPr>
        <w:t>Interactions</w:t>
      </w:r>
      <w:r>
        <w:t xml:space="preserve"> Standard behaviour</w:t>
      </w:r>
    </w:p>
    <w:p w:rsidR="00E02446" w:rsidRDefault="00E02446" w:rsidP="00E02446">
      <w:r>
        <w:rPr>
          <w:b/>
        </w:rPr>
        <w:t xml:space="preserve">Calculations </w:t>
      </w:r>
      <w:r>
        <w:t>N/A</w:t>
      </w:r>
    </w:p>
    <w:p w:rsidR="00E02446" w:rsidRDefault="00E02446" w:rsidP="00E02446">
      <w:r>
        <w:rPr>
          <w:b/>
        </w:rPr>
        <w:t>Validation</w:t>
      </w:r>
      <w:r>
        <w:t xml:space="preserve"> </w:t>
      </w:r>
      <w:r w:rsidRPr="00955E74">
        <w:t>N/A</w:t>
      </w:r>
    </w:p>
    <w:p w:rsidR="00E02446" w:rsidRPr="00194281" w:rsidRDefault="00E02446" w:rsidP="00194281"/>
    <w:p w:rsidR="00E02446" w:rsidRDefault="00E02446" w:rsidP="00E02446">
      <w:pPr>
        <w:pStyle w:val="Heading3"/>
      </w:pPr>
      <w:bookmarkStart w:id="14" w:name="_Toc392245809"/>
      <w:r>
        <w:t>Staff Checkbox</w:t>
      </w:r>
      <w:bookmarkEnd w:id="14"/>
    </w:p>
    <w:p w:rsidR="00E02446" w:rsidRPr="00747393" w:rsidRDefault="00E02446" w:rsidP="00E02446"/>
    <w:p w:rsidR="00E02446" w:rsidRDefault="00E02446" w:rsidP="00E02446">
      <w:r w:rsidRPr="00FC58F1">
        <w:rPr>
          <w:b/>
        </w:rPr>
        <w:t>Type</w:t>
      </w:r>
      <w:r>
        <w:t xml:space="preserve"> Checkbox</w:t>
      </w:r>
    </w:p>
    <w:p w:rsidR="00E02446" w:rsidRDefault="00E02446" w:rsidP="00E02446">
      <w:r>
        <w:rPr>
          <w:b/>
        </w:rPr>
        <w:t>Text</w:t>
      </w:r>
      <w:r>
        <w:t xml:space="preserve"> As per screen-shot </w:t>
      </w:r>
    </w:p>
    <w:p w:rsidR="00E02446" w:rsidRDefault="00E02446" w:rsidP="00E02446">
      <w:r>
        <w:rPr>
          <w:b/>
        </w:rPr>
        <w:t>Fonts</w:t>
      </w:r>
      <w:r>
        <w:t xml:space="preserve"> Arial around 18pt in a style and relative size as per screen-shot.</w:t>
      </w:r>
    </w:p>
    <w:p w:rsidR="00E02446" w:rsidRDefault="00E02446" w:rsidP="00E02446">
      <w:r>
        <w:rPr>
          <w:b/>
        </w:rPr>
        <w:t>Colours</w:t>
      </w:r>
      <w:r>
        <w:t xml:space="preserve"> Black</w:t>
      </w:r>
    </w:p>
    <w:p w:rsidR="00E02446" w:rsidRDefault="00E02446" w:rsidP="00E02446">
      <w:r w:rsidRPr="00FC58F1">
        <w:rPr>
          <w:b/>
        </w:rPr>
        <w:t>Position</w:t>
      </w:r>
      <w:r>
        <w:t xml:space="preserve"> As per screen-shot.</w:t>
      </w:r>
    </w:p>
    <w:p w:rsidR="00E02446" w:rsidRDefault="00E02446" w:rsidP="00E02446">
      <w:r w:rsidRPr="00FC58F1">
        <w:rPr>
          <w:b/>
        </w:rPr>
        <w:t>Alignment</w:t>
      </w:r>
      <w:r>
        <w:t xml:space="preserve"> As per screen-shot.</w:t>
      </w:r>
    </w:p>
    <w:p w:rsidR="00E02446" w:rsidRDefault="00E02446" w:rsidP="00E02446">
      <w:r w:rsidRPr="00FC58F1">
        <w:rPr>
          <w:b/>
        </w:rPr>
        <w:t>Limits</w:t>
      </w:r>
      <w:r>
        <w:t xml:space="preserve"> N/A</w:t>
      </w:r>
    </w:p>
    <w:p w:rsidR="00E02446" w:rsidRDefault="00E02446" w:rsidP="00E02446">
      <w:r w:rsidRPr="00FC58F1">
        <w:rPr>
          <w:b/>
        </w:rPr>
        <w:t>Default value</w:t>
      </w:r>
      <w:r>
        <w:t xml:space="preserve"> N/A</w:t>
      </w:r>
    </w:p>
    <w:p w:rsidR="00E02446" w:rsidRPr="00666FB1" w:rsidRDefault="00E02446" w:rsidP="00E02446">
      <w:r w:rsidRPr="00FC58F1">
        <w:rPr>
          <w:b/>
        </w:rPr>
        <w:t>Items</w:t>
      </w:r>
      <w:r>
        <w:rPr>
          <w:b/>
        </w:rPr>
        <w:t xml:space="preserve"> </w:t>
      </w:r>
      <w:r>
        <w:t>N/A</w:t>
      </w:r>
    </w:p>
    <w:p w:rsidR="00E02446" w:rsidRDefault="00E02446" w:rsidP="00E02446">
      <w:r w:rsidRPr="00FC58F1">
        <w:rPr>
          <w:b/>
        </w:rPr>
        <w:t>Tool-tips</w:t>
      </w:r>
      <w:r>
        <w:t xml:space="preserve"> 'Click to mark this student as Staff'</w:t>
      </w:r>
    </w:p>
    <w:p w:rsidR="00E02446" w:rsidRDefault="00E02446" w:rsidP="00E02446">
      <w:r w:rsidRPr="00FC58F1">
        <w:rPr>
          <w:b/>
        </w:rPr>
        <w:t>Interactions</w:t>
      </w:r>
      <w:r>
        <w:t xml:space="preserve"> Standard behaviour</w:t>
      </w:r>
    </w:p>
    <w:p w:rsidR="00E02446" w:rsidRDefault="00E02446" w:rsidP="00E02446">
      <w:r>
        <w:rPr>
          <w:b/>
        </w:rPr>
        <w:t xml:space="preserve">Calculations </w:t>
      </w:r>
      <w:r>
        <w:t>N/A</w:t>
      </w:r>
    </w:p>
    <w:p w:rsidR="00E02446" w:rsidRDefault="00E02446" w:rsidP="00E02446">
      <w:r>
        <w:rPr>
          <w:b/>
        </w:rPr>
        <w:t>Validation</w:t>
      </w:r>
      <w:r>
        <w:t xml:space="preserve"> </w:t>
      </w:r>
      <w:r w:rsidRPr="00955E74">
        <w:t>N/A</w:t>
      </w:r>
    </w:p>
    <w:p w:rsidR="00F4197B" w:rsidRDefault="00F4197B" w:rsidP="00E02446"/>
    <w:p w:rsidR="00F4197B" w:rsidRDefault="00F4197B" w:rsidP="00F4197B">
      <w:pPr>
        <w:pStyle w:val="Heading3"/>
      </w:pPr>
      <w:bookmarkStart w:id="15" w:name="_Toc392245810"/>
      <w:r>
        <w:t>Permissions</w:t>
      </w:r>
      <w:bookmarkEnd w:id="15"/>
    </w:p>
    <w:p w:rsidR="00F4197B" w:rsidRDefault="00F4197B" w:rsidP="00F4197B"/>
    <w:p w:rsidR="00F4197B" w:rsidRDefault="00F4197B" w:rsidP="00F4197B">
      <w:r>
        <w:t>Available to view for all users.</w:t>
      </w:r>
    </w:p>
    <w:p w:rsidR="00F14947" w:rsidRDefault="00F14947" w:rsidP="00E02446"/>
    <w:p w:rsidR="00F14947" w:rsidRDefault="00F14947" w:rsidP="00F14947">
      <w:pPr>
        <w:pStyle w:val="Heading2"/>
      </w:pPr>
      <w:bookmarkStart w:id="16" w:name="_Toc392245811"/>
      <w:r>
        <w:t>Search within results</w:t>
      </w:r>
      <w:bookmarkEnd w:id="16"/>
    </w:p>
    <w:p w:rsidR="00F14947" w:rsidRDefault="00F14947" w:rsidP="00F14947"/>
    <w:p w:rsidR="00F14947" w:rsidRDefault="00883E81" w:rsidP="00F14947">
      <w:r>
        <w:t>When the user selects the 'Within results' checkbox a space slides out underneath the filter to show the filters currently in place. When a filter is created (by selecting a category and value) the filter appears in text in the white space and the filter is applied. If another filter is created this is added to the list of filters and the next filter is applied in addition to the existing filter. If the 'Within results' checkbox is unchecked the white area slides away and the filters un-applied. Re-checking the checkbox will re-apply the last set of filters created. If a new filter is created while the 'Within results' checkbox is unchecked any existing filters will be cleared.</w:t>
      </w:r>
    </w:p>
    <w:p w:rsidR="00883E81" w:rsidRDefault="00883E81" w:rsidP="00F14947"/>
    <w:p w:rsidR="00883E81" w:rsidRDefault="00883E81" w:rsidP="00F14947">
      <w:r>
        <w:rPr>
          <w:noProof/>
          <w:lang w:eastAsia="en-GB"/>
        </w:rPr>
        <w:drawing>
          <wp:inline distT="0" distB="0" distL="0" distR="0">
            <wp:extent cx="6660515" cy="5236210"/>
            <wp:effectExtent l="190500" t="152400" r="178435" b="135890"/>
            <wp:docPr id="10" name="Picture 9" descr="Imperial Horizons Screenshot 3 - Students - Search within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creenshot 3 - Students - Search within results.png"/>
                    <pic:cNvPicPr/>
                  </pic:nvPicPr>
                  <pic:blipFill>
                    <a:blip r:embed="rId12" cstate="print"/>
                    <a:stretch>
                      <a:fillRect/>
                    </a:stretch>
                  </pic:blipFill>
                  <pic:spPr>
                    <a:xfrm>
                      <a:off x="0" y="0"/>
                      <a:ext cx="6660515" cy="5236210"/>
                    </a:xfrm>
                    <a:prstGeom prst="rect">
                      <a:avLst/>
                    </a:prstGeom>
                    <a:ln>
                      <a:noFill/>
                    </a:ln>
                    <a:effectLst>
                      <a:outerShdw blurRad="190500" algn="tl" rotWithShape="0">
                        <a:srgbClr val="000000">
                          <a:alpha val="70000"/>
                        </a:srgbClr>
                      </a:outerShdw>
                    </a:effectLst>
                  </pic:spPr>
                </pic:pic>
              </a:graphicData>
            </a:graphic>
          </wp:inline>
        </w:drawing>
      </w:r>
    </w:p>
    <w:p w:rsidR="00680EBD" w:rsidRDefault="00680EBD">
      <w:pPr>
        <w:spacing w:after="200" w:line="276" w:lineRule="auto"/>
        <w:contextualSpacing w:val="0"/>
        <w:rPr>
          <w:rFonts w:eastAsiaTheme="majorEastAsia" w:cstheme="minorHAnsi"/>
          <w:b/>
          <w:bCs/>
          <w:color w:val="4E9AD2"/>
          <w:sz w:val="20"/>
        </w:rPr>
      </w:pPr>
      <w:r>
        <w:br w:type="page"/>
      </w:r>
    </w:p>
    <w:p w:rsidR="00883E81" w:rsidRDefault="00883E81" w:rsidP="00883E81">
      <w:pPr>
        <w:pStyle w:val="Heading3"/>
      </w:pPr>
      <w:bookmarkStart w:id="17" w:name="_Toc392245812"/>
      <w:r>
        <w:t>Within results checkbox</w:t>
      </w:r>
      <w:bookmarkEnd w:id="17"/>
    </w:p>
    <w:p w:rsidR="00883E81" w:rsidRDefault="00883E81" w:rsidP="00883E81"/>
    <w:p w:rsidR="00883E81" w:rsidRDefault="00883E81" w:rsidP="00883E81">
      <w:r w:rsidRPr="00FC58F1">
        <w:rPr>
          <w:b/>
        </w:rPr>
        <w:t>Type</w:t>
      </w:r>
      <w:r>
        <w:t xml:space="preserve"> Checkbox</w:t>
      </w:r>
    </w:p>
    <w:p w:rsidR="00883E81" w:rsidRDefault="00883E81" w:rsidP="00883E81">
      <w:r>
        <w:rPr>
          <w:b/>
        </w:rPr>
        <w:t>Text</w:t>
      </w:r>
      <w:r>
        <w:t xml:space="preserve"> As per screen-shot </w:t>
      </w:r>
    </w:p>
    <w:p w:rsidR="00883E81" w:rsidRDefault="00883E81" w:rsidP="00883E81">
      <w:r>
        <w:rPr>
          <w:b/>
        </w:rPr>
        <w:t>Fonts</w:t>
      </w:r>
      <w:r>
        <w:t xml:space="preserve"> Arial around 18pt in a style and relative size as per screen-shot.</w:t>
      </w:r>
    </w:p>
    <w:p w:rsidR="00883E81" w:rsidRDefault="00883E81" w:rsidP="00883E81">
      <w:r>
        <w:rPr>
          <w:b/>
        </w:rPr>
        <w:t>Colours</w:t>
      </w:r>
      <w:r>
        <w:t xml:space="preserve"> Imperial Dark Blue</w:t>
      </w:r>
    </w:p>
    <w:p w:rsidR="00883E81" w:rsidRDefault="00883E81" w:rsidP="00883E81">
      <w:r w:rsidRPr="00FC58F1">
        <w:rPr>
          <w:b/>
        </w:rPr>
        <w:t>Position</w:t>
      </w:r>
      <w:r>
        <w:t xml:space="preserve"> As per screen-shot.</w:t>
      </w:r>
    </w:p>
    <w:p w:rsidR="00883E81" w:rsidRDefault="00883E81" w:rsidP="00883E81">
      <w:r w:rsidRPr="00FC58F1">
        <w:rPr>
          <w:b/>
        </w:rPr>
        <w:t>Alignment</w:t>
      </w:r>
      <w:r>
        <w:t xml:space="preserve"> As per screen-shot.</w:t>
      </w:r>
    </w:p>
    <w:p w:rsidR="00883E81" w:rsidRDefault="00883E81" w:rsidP="00883E81">
      <w:r w:rsidRPr="00FC58F1">
        <w:rPr>
          <w:b/>
        </w:rPr>
        <w:t>Limits</w:t>
      </w:r>
      <w:r>
        <w:t xml:space="preserve"> N/A</w:t>
      </w:r>
    </w:p>
    <w:p w:rsidR="00883E81" w:rsidRDefault="00883E81" w:rsidP="00883E81">
      <w:r w:rsidRPr="00FC58F1">
        <w:rPr>
          <w:b/>
        </w:rPr>
        <w:t>Default value</w:t>
      </w:r>
      <w:r>
        <w:t xml:space="preserve"> N/A</w:t>
      </w:r>
    </w:p>
    <w:p w:rsidR="00883E81" w:rsidRPr="00666FB1" w:rsidRDefault="00883E81" w:rsidP="00883E81">
      <w:r w:rsidRPr="00FC58F1">
        <w:rPr>
          <w:b/>
        </w:rPr>
        <w:t>Items</w:t>
      </w:r>
      <w:r>
        <w:rPr>
          <w:b/>
        </w:rPr>
        <w:t xml:space="preserve"> </w:t>
      </w:r>
      <w:r>
        <w:t>N/A</w:t>
      </w:r>
    </w:p>
    <w:p w:rsidR="00883E81" w:rsidRDefault="00883E81" w:rsidP="00883E81">
      <w:r w:rsidRPr="00FC58F1">
        <w:rPr>
          <w:b/>
        </w:rPr>
        <w:t>Tool-tips</w:t>
      </w:r>
      <w:r>
        <w:t xml:space="preserve"> 'Click to toggle searching within results'</w:t>
      </w:r>
    </w:p>
    <w:p w:rsidR="00883E81" w:rsidRDefault="00883E81" w:rsidP="00883E81">
      <w:r w:rsidRPr="00FC58F1">
        <w:rPr>
          <w:b/>
        </w:rPr>
        <w:t>Interactions</w:t>
      </w:r>
      <w:r>
        <w:t xml:space="preserve"> Standard behaviour. Checking the box will slide open the </w:t>
      </w:r>
      <w:r w:rsidR="000C5E50">
        <w:t xml:space="preserve">filter textarea </w:t>
      </w:r>
      <w:r>
        <w:t>where filters are written and apply any existing filters.</w:t>
      </w:r>
      <w:r w:rsidR="000C5E50">
        <w:t xml:space="preserve"> Clearing the checkbox will slide the filter textarea back and un-apply any filters. When a filter is created with the checkbox cleared any existing filters will also be cleared.</w:t>
      </w:r>
    </w:p>
    <w:p w:rsidR="00883E81" w:rsidRDefault="00883E81" w:rsidP="00883E81">
      <w:r>
        <w:rPr>
          <w:b/>
        </w:rPr>
        <w:t xml:space="preserve">Calculations </w:t>
      </w:r>
      <w:r>
        <w:t>N/A</w:t>
      </w:r>
    </w:p>
    <w:p w:rsidR="00883E81" w:rsidRDefault="00883E81" w:rsidP="00883E81">
      <w:r>
        <w:rPr>
          <w:b/>
        </w:rPr>
        <w:t>Validation</w:t>
      </w:r>
      <w:r>
        <w:t xml:space="preserve"> </w:t>
      </w:r>
      <w:r w:rsidRPr="00955E74">
        <w:t>N/A</w:t>
      </w:r>
    </w:p>
    <w:p w:rsidR="00883E81" w:rsidRPr="00883E81" w:rsidRDefault="00883E81" w:rsidP="00883E81"/>
    <w:p w:rsidR="0051438C" w:rsidRDefault="0051438C" w:rsidP="0051438C">
      <w:pPr>
        <w:pStyle w:val="Heading3"/>
      </w:pPr>
      <w:bookmarkStart w:id="18" w:name="_Toc392245813"/>
      <w:r>
        <w:t>Filter Textarea</w:t>
      </w:r>
      <w:bookmarkEnd w:id="18"/>
    </w:p>
    <w:p w:rsidR="0051438C" w:rsidRDefault="0051438C" w:rsidP="0051438C"/>
    <w:p w:rsidR="0051438C" w:rsidRDefault="0051438C" w:rsidP="0051438C">
      <w:r w:rsidRPr="00FC58F1">
        <w:rPr>
          <w:b/>
        </w:rPr>
        <w:t>Type</w:t>
      </w:r>
      <w:r>
        <w:t xml:space="preserve"> Textarea</w:t>
      </w:r>
    </w:p>
    <w:p w:rsidR="0051438C" w:rsidRDefault="0051438C" w:rsidP="0051438C">
      <w:r>
        <w:rPr>
          <w:b/>
        </w:rPr>
        <w:t>Text</w:t>
      </w:r>
      <w:r>
        <w:t xml:space="preserve"> As per screen-shot </w:t>
      </w:r>
    </w:p>
    <w:p w:rsidR="0051438C" w:rsidRDefault="0051438C" w:rsidP="0051438C">
      <w:r>
        <w:rPr>
          <w:b/>
        </w:rPr>
        <w:t>Fonts</w:t>
      </w:r>
      <w:r>
        <w:t xml:space="preserve"> Arial around 12pt in a style and relative size as per screen-shot.</w:t>
      </w:r>
    </w:p>
    <w:p w:rsidR="0051438C" w:rsidRDefault="0051438C" w:rsidP="0051438C">
      <w:r>
        <w:rPr>
          <w:b/>
        </w:rPr>
        <w:t>Colours</w:t>
      </w:r>
      <w:r>
        <w:t xml:space="preserve"> White background and grey text</w:t>
      </w:r>
    </w:p>
    <w:p w:rsidR="0051438C" w:rsidRDefault="0051438C" w:rsidP="0051438C">
      <w:r w:rsidRPr="00FC58F1">
        <w:rPr>
          <w:b/>
        </w:rPr>
        <w:t>Position</w:t>
      </w:r>
      <w:r>
        <w:t xml:space="preserve"> As per screen-shot.</w:t>
      </w:r>
    </w:p>
    <w:p w:rsidR="0051438C" w:rsidRDefault="0051438C" w:rsidP="0051438C">
      <w:r w:rsidRPr="00FC58F1">
        <w:rPr>
          <w:b/>
        </w:rPr>
        <w:t>Alignment</w:t>
      </w:r>
      <w:r>
        <w:t xml:space="preserve"> As per screen-shot.</w:t>
      </w:r>
    </w:p>
    <w:p w:rsidR="0051438C" w:rsidRDefault="0051438C" w:rsidP="0051438C">
      <w:r w:rsidRPr="00FC58F1">
        <w:rPr>
          <w:b/>
        </w:rPr>
        <w:t>Limits</w:t>
      </w:r>
      <w:r>
        <w:t xml:space="preserve"> N/A</w:t>
      </w:r>
    </w:p>
    <w:p w:rsidR="0051438C" w:rsidRDefault="0051438C" w:rsidP="0051438C">
      <w:r w:rsidRPr="00FC58F1">
        <w:rPr>
          <w:b/>
        </w:rPr>
        <w:t>Default value</w:t>
      </w:r>
      <w:r>
        <w:t xml:space="preserve"> N/A</w:t>
      </w:r>
    </w:p>
    <w:p w:rsidR="0051438C" w:rsidRPr="00666FB1" w:rsidRDefault="0051438C" w:rsidP="0051438C">
      <w:r w:rsidRPr="00FC58F1">
        <w:rPr>
          <w:b/>
        </w:rPr>
        <w:t>Items</w:t>
      </w:r>
      <w:r>
        <w:rPr>
          <w:b/>
        </w:rPr>
        <w:t xml:space="preserve"> </w:t>
      </w:r>
      <w:r>
        <w:t>N/A</w:t>
      </w:r>
    </w:p>
    <w:p w:rsidR="0051438C" w:rsidRDefault="0051438C" w:rsidP="0051438C">
      <w:r w:rsidRPr="00FC58F1">
        <w:rPr>
          <w:b/>
        </w:rPr>
        <w:t>Tool-tips</w:t>
      </w:r>
      <w:r>
        <w:t xml:space="preserve"> N/A</w:t>
      </w:r>
    </w:p>
    <w:p w:rsidR="0051438C" w:rsidRDefault="0051438C" w:rsidP="0051438C">
      <w:r w:rsidRPr="00FC58F1">
        <w:rPr>
          <w:b/>
        </w:rPr>
        <w:t>Interactions</w:t>
      </w:r>
      <w:r>
        <w:t xml:space="preserve"> Scrollbar will appear when necessary on some browsers, or be there permanently on others. Scrolling shows standard behaviour. Filters are shown here, there is no further interaction, users cannot type here.</w:t>
      </w:r>
    </w:p>
    <w:p w:rsidR="0051438C" w:rsidRDefault="0051438C" w:rsidP="0051438C">
      <w:r>
        <w:rPr>
          <w:b/>
        </w:rPr>
        <w:t xml:space="preserve">Calculations </w:t>
      </w:r>
      <w:r>
        <w:t>N/A</w:t>
      </w:r>
    </w:p>
    <w:p w:rsidR="0051438C" w:rsidRDefault="0051438C" w:rsidP="0051438C">
      <w:r>
        <w:rPr>
          <w:b/>
        </w:rPr>
        <w:t>Validation</w:t>
      </w:r>
      <w:r>
        <w:t xml:space="preserve"> </w:t>
      </w:r>
      <w:r w:rsidRPr="00955E74">
        <w:t>N/A</w:t>
      </w:r>
    </w:p>
    <w:p w:rsidR="00E51F6C" w:rsidRDefault="00E51F6C">
      <w:pPr>
        <w:spacing w:after="200" w:line="276" w:lineRule="auto"/>
        <w:contextualSpacing w:val="0"/>
      </w:pPr>
    </w:p>
    <w:p w:rsidR="00F4197B" w:rsidRDefault="00F4197B" w:rsidP="00F4197B">
      <w:pPr>
        <w:pStyle w:val="Heading3"/>
      </w:pPr>
      <w:bookmarkStart w:id="19" w:name="_Toc392245814"/>
      <w:r>
        <w:t>Permissions</w:t>
      </w:r>
      <w:bookmarkEnd w:id="19"/>
    </w:p>
    <w:p w:rsidR="00F4197B" w:rsidRDefault="00F4197B" w:rsidP="00F4197B"/>
    <w:p w:rsidR="00F4197B" w:rsidRDefault="00F4197B" w:rsidP="00F4197B">
      <w:pPr>
        <w:spacing w:after="200" w:line="276" w:lineRule="auto"/>
        <w:contextualSpacing w:val="0"/>
      </w:pPr>
      <w:r>
        <w:t>Available to all users</w:t>
      </w:r>
    </w:p>
    <w:p w:rsidR="00E51F6C" w:rsidRDefault="00E51F6C" w:rsidP="00E51F6C">
      <w:pPr>
        <w:pStyle w:val="Heading2"/>
      </w:pPr>
      <w:bookmarkStart w:id="20" w:name="_Toc392245815"/>
      <w:r>
        <w:t>Searching for archived students</w:t>
      </w:r>
      <w:bookmarkEnd w:id="20"/>
    </w:p>
    <w:p w:rsidR="00E51F6C" w:rsidRDefault="00E51F6C" w:rsidP="00E51F6C"/>
    <w:p w:rsidR="00E51F6C" w:rsidRDefault="00E51F6C" w:rsidP="00E51F6C">
      <w:r>
        <w:t>The filters will normally only show students which have not been archived.</w:t>
      </w:r>
    </w:p>
    <w:p w:rsidR="00E51F6C" w:rsidRDefault="00E51F6C" w:rsidP="00E51F6C"/>
    <w:p w:rsidR="00E51F6C" w:rsidRDefault="00E51F6C" w:rsidP="00E51F6C">
      <w:r>
        <w:t>A new category will be added to the students filter 'Year' and the data dropdown will contain all the years for which there are students in the format yyyy-yy+1. A student is regarded as being associated with a particular year if they were in a group associated with that year. The filter will then ignore the archive flag and the user can search within results to pick out particular ranges of students.</w:t>
      </w:r>
    </w:p>
    <w:p w:rsidR="00E51F6C" w:rsidRDefault="00E51F6C" w:rsidP="00E51F6C"/>
    <w:p w:rsidR="00E51F6C" w:rsidRDefault="00E51F6C" w:rsidP="00E51F6C">
      <w:r>
        <w:t>Another category will be added called 'Archive' and the data dropdown will contain the items 'Archived', 'Not archived' and  'All'. If the user selects 'Archived' then only archived students will be returned by the filter. If they select 'Not archived' then only non-archived students will be returned, and if they select 'All' then all students will be returned regardless of their archive status. The user can search within results to further refine the range.</w:t>
      </w:r>
    </w:p>
    <w:p w:rsidR="00E51F6C" w:rsidRDefault="00E51F6C" w:rsidP="00E51F6C"/>
    <w:p w:rsidR="00E51F6C" w:rsidRPr="0051438C" w:rsidRDefault="00E51F6C" w:rsidP="00E51F6C">
      <w:r>
        <w:t xml:space="preserve">Searching for a student n the search box will show the matching </w:t>
      </w:r>
      <w:r w:rsidR="00661BBE">
        <w:t>student</w:t>
      </w:r>
      <w:r>
        <w:t xml:space="preserve"> regardless of </w:t>
      </w:r>
      <w:r w:rsidR="00661BBE">
        <w:t xml:space="preserve">their </w:t>
      </w:r>
      <w:r>
        <w:t>archive status.</w:t>
      </w:r>
    </w:p>
    <w:p w:rsidR="00F4197B" w:rsidRDefault="00F4197B">
      <w:pPr>
        <w:spacing w:after="200" w:line="276" w:lineRule="auto"/>
        <w:contextualSpacing w:val="0"/>
      </w:pPr>
    </w:p>
    <w:p w:rsidR="00F4197B" w:rsidRDefault="00F4197B" w:rsidP="00F4197B">
      <w:pPr>
        <w:pStyle w:val="Heading3"/>
      </w:pPr>
      <w:bookmarkStart w:id="21" w:name="_Toc392245816"/>
      <w:r>
        <w:t>Permissions</w:t>
      </w:r>
      <w:bookmarkEnd w:id="21"/>
    </w:p>
    <w:p w:rsidR="00F4197B" w:rsidRDefault="00F4197B" w:rsidP="00F4197B"/>
    <w:p w:rsidR="00AF5832" w:rsidRDefault="00F4197B" w:rsidP="00F4197B">
      <w:pPr>
        <w:spacing w:after="200" w:line="276" w:lineRule="auto"/>
        <w:contextualSpacing w:val="0"/>
      </w:pPr>
      <w:r>
        <w:t>Available to all users.</w:t>
      </w:r>
      <w:r w:rsidR="00AF5832">
        <w:br w:type="page"/>
      </w:r>
    </w:p>
    <w:p w:rsidR="00AF5832" w:rsidRDefault="00AF5832" w:rsidP="00AF5832">
      <w:pPr>
        <w:pStyle w:val="Heading1"/>
      </w:pPr>
      <w:bookmarkStart w:id="22" w:name="_Toc391386347"/>
      <w:bookmarkStart w:id="23" w:name="_Toc392245817"/>
      <w:r>
        <w:t xml:space="preserve">Import </w:t>
      </w:r>
      <w:bookmarkEnd w:id="22"/>
      <w:r>
        <w:t>Students</w:t>
      </w:r>
      <w:bookmarkEnd w:id="23"/>
    </w:p>
    <w:p w:rsidR="00AF5832" w:rsidRDefault="00AF5832" w:rsidP="00AF5832"/>
    <w:p w:rsidR="00AF5832" w:rsidRPr="00AE72D4" w:rsidRDefault="00AF5832" w:rsidP="00AF5832">
      <w:pPr>
        <w:pStyle w:val="Heading2"/>
      </w:pPr>
      <w:bookmarkStart w:id="24" w:name="_Toc391386348"/>
      <w:bookmarkStart w:id="25" w:name="StudentUploadDataSelectionDialogue"/>
      <w:bookmarkStart w:id="26" w:name="_Toc392245818"/>
      <w:r>
        <w:t>Student Upload Data Selection Dialogue</w:t>
      </w:r>
      <w:bookmarkEnd w:id="24"/>
      <w:bookmarkEnd w:id="26"/>
    </w:p>
    <w:bookmarkEnd w:id="25"/>
    <w:p w:rsidR="00AF5832" w:rsidRDefault="000C73E9" w:rsidP="00AF5832">
      <w:r>
        <w:rPr>
          <w:noProof/>
          <w:lang w:eastAsia="en-GB"/>
        </w:rPr>
        <w:drawing>
          <wp:inline distT="0" distB="0" distL="0" distR="0">
            <wp:extent cx="6660515" cy="4995545"/>
            <wp:effectExtent l="190500" t="152400" r="178435" b="128905"/>
            <wp:docPr id="2" name="Picture 1" descr="Imperial Horizons Upload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Upload Students.png"/>
                    <pic:cNvPicPr/>
                  </pic:nvPicPr>
                  <pic:blipFill>
                    <a:blip r:embed="rId13"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AF5832" w:rsidRDefault="00AF5832" w:rsidP="00AF5832">
      <w:r>
        <w:t xml:space="preserve">This screen allows the user to select the </w:t>
      </w:r>
      <w:r w:rsidR="000C73E9">
        <w:t>student data file</w:t>
      </w:r>
      <w:r>
        <w:t xml:space="preserve"> from the local network and upload it to the system where it will be processed and the </w:t>
      </w:r>
      <w:r w:rsidR="000C73E9">
        <w:t>system updated</w:t>
      </w:r>
      <w:r>
        <w:t>.</w:t>
      </w:r>
    </w:p>
    <w:p w:rsidR="000C73E9" w:rsidRDefault="000C73E9" w:rsidP="00AF5832"/>
    <w:p w:rsidR="00680EBD" w:rsidRDefault="00680EBD">
      <w:pPr>
        <w:spacing w:after="200" w:line="276" w:lineRule="auto"/>
        <w:contextualSpacing w:val="0"/>
        <w:rPr>
          <w:rFonts w:eastAsiaTheme="majorEastAsia" w:cstheme="minorHAnsi"/>
          <w:b/>
          <w:bCs/>
          <w:color w:val="4E9AD2"/>
          <w:sz w:val="20"/>
        </w:rPr>
      </w:pPr>
      <w:bookmarkStart w:id="27" w:name="_Toc391386349"/>
      <w:r>
        <w:br w:type="page"/>
      </w:r>
    </w:p>
    <w:p w:rsidR="00AF5832" w:rsidRDefault="00AF5832" w:rsidP="00AF5832">
      <w:pPr>
        <w:pStyle w:val="Heading3"/>
      </w:pPr>
      <w:bookmarkStart w:id="28" w:name="_Toc392245819"/>
      <w:r>
        <w:t>Main Title Label</w:t>
      </w:r>
      <w:bookmarkEnd w:id="27"/>
      <w:bookmarkEnd w:id="28"/>
    </w:p>
    <w:p w:rsidR="00AF5832" w:rsidRDefault="00AF5832" w:rsidP="00AF5832"/>
    <w:p w:rsidR="00AF5832" w:rsidRDefault="00AF5832" w:rsidP="00AF5832">
      <w:r w:rsidRPr="00FC58F1">
        <w:rPr>
          <w:b/>
        </w:rPr>
        <w:t>Type</w:t>
      </w:r>
      <w:r>
        <w:t xml:space="preserve"> Label</w:t>
      </w:r>
    </w:p>
    <w:p w:rsidR="00AF5832" w:rsidRDefault="00AF5832" w:rsidP="00AF5832">
      <w:r>
        <w:rPr>
          <w:b/>
        </w:rPr>
        <w:t>Text</w:t>
      </w:r>
      <w:r>
        <w:t xml:space="preserve"> As per screen-shot.</w:t>
      </w:r>
    </w:p>
    <w:p w:rsidR="00AF5832" w:rsidRDefault="00AF5832" w:rsidP="00AF5832">
      <w:r>
        <w:rPr>
          <w:b/>
        </w:rPr>
        <w:t>Fonts</w:t>
      </w:r>
      <w:r>
        <w:t xml:space="preserve"> Bold Arial around 30pt.</w:t>
      </w:r>
    </w:p>
    <w:p w:rsidR="00AF5832" w:rsidRDefault="00AF5832" w:rsidP="00AF5832">
      <w:r>
        <w:rPr>
          <w:b/>
        </w:rPr>
        <w:t>Colours</w:t>
      </w:r>
      <w:r>
        <w:t xml:space="preserve"> Black</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Centre</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N/A</w:t>
      </w:r>
    </w:p>
    <w:p w:rsidR="00AF5832" w:rsidRDefault="00AF5832" w:rsidP="00AF5832">
      <w:r>
        <w:rPr>
          <w:b/>
        </w:rPr>
        <w:t>Calculations</w:t>
      </w:r>
      <w:r>
        <w:t xml:space="preserve"> N/A</w:t>
      </w:r>
    </w:p>
    <w:p w:rsidR="00AF5832" w:rsidRDefault="00AF5832" w:rsidP="00AF5832"/>
    <w:p w:rsidR="00AF5832" w:rsidRDefault="00AF5832" w:rsidP="00AF5832">
      <w:pPr>
        <w:pStyle w:val="Heading3"/>
      </w:pPr>
      <w:bookmarkStart w:id="29" w:name="_Toc391386350"/>
      <w:bookmarkStart w:id="30" w:name="_Toc392245820"/>
      <w:r>
        <w:t>File to be uploaded label and link</w:t>
      </w:r>
      <w:bookmarkEnd w:id="29"/>
      <w:bookmarkEnd w:id="30"/>
    </w:p>
    <w:p w:rsidR="00AF5832" w:rsidRDefault="00AF5832" w:rsidP="00AF5832"/>
    <w:p w:rsidR="00AF5832" w:rsidRDefault="00AF5832" w:rsidP="00AF5832">
      <w:r w:rsidRPr="00FC58F1">
        <w:rPr>
          <w:b/>
        </w:rPr>
        <w:t>Type</w:t>
      </w:r>
      <w:r>
        <w:t xml:space="preserve"> Label and link.</w:t>
      </w:r>
    </w:p>
    <w:p w:rsidR="00AF5832" w:rsidRDefault="00AF5832" w:rsidP="00AF5832">
      <w:r>
        <w:rPr>
          <w:b/>
        </w:rPr>
        <w:t>Text</w:t>
      </w:r>
      <w:r>
        <w:t xml:space="preserve"> As per screen-shot.</w:t>
      </w:r>
    </w:p>
    <w:p w:rsidR="00AF5832" w:rsidRDefault="00AF5832" w:rsidP="00AF5832">
      <w:r>
        <w:rPr>
          <w:b/>
        </w:rPr>
        <w:t>Fonts</w:t>
      </w:r>
      <w:r>
        <w:t xml:space="preserve"> Bold Arial around 24pt.</w:t>
      </w:r>
    </w:p>
    <w:p w:rsidR="00AF5832" w:rsidRDefault="00AF5832" w:rsidP="00AF5832">
      <w:r>
        <w:rPr>
          <w:b/>
        </w:rPr>
        <w:t>Colours</w:t>
      </w:r>
      <w:r>
        <w:t xml:space="preserve"> Grey for the label and Imperial Dark Blue for the link</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Left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When the link is clicked on the name of the file is put alongside the Browse link and the Upload link is enabled and turned Imperial Dark Blue. Standard mouseover behaviour.</w:t>
      </w:r>
    </w:p>
    <w:p w:rsidR="00AF5832" w:rsidRDefault="00AF5832" w:rsidP="00AF5832">
      <w:r>
        <w:rPr>
          <w:b/>
        </w:rPr>
        <w:t>Calculations</w:t>
      </w:r>
      <w:r>
        <w:t xml:space="preserve"> N/A</w:t>
      </w:r>
    </w:p>
    <w:p w:rsidR="00AF5832" w:rsidRPr="00F45923" w:rsidRDefault="00AF5832" w:rsidP="00AF5832"/>
    <w:p w:rsidR="00680EBD" w:rsidRDefault="00680EBD">
      <w:pPr>
        <w:spacing w:after="200" w:line="276" w:lineRule="auto"/>
        <w:contextualSpacing w:val="0"/>
        <w:rPr>
          <w:rFonts w:eastAsiaTheme="majorEastAsia" w:cstheme="minorHAnsi"/>
          <w:b/>
          <w:bCs/>
          <w:color w:val="4E9AD2"/>
          <w:sz w:val="20"/>
        </w:rPr>
      </w:pPr>
      <w:bookmarkStart w:id="31" w:name="_Toc391386351"/>
      <w:r>
        <w:br w:type="page"/>
      </w:r>
    </w:p>
    <w:p w:rsidR="00AF5832" w:rsidRDefault="00AF5832" w:rsidP="00AF5832">
      <w:pPr>
        <w:pStyle w:val="Heading3"/>
      </w:pPr>
      <w:bookmarkStart w:id="32" w:name="_Toc392245821"/>
      <w:r>
        <w:t>Cancel and Upload links</w:t>
      </w:r>
      <w:bookmarkEnd w:id="31"/>
      <w:bookmarkEnd w:id="32"/>
    </w:p>
    <w:p w:rsidR="00AF5832" w:rsidRDefault="00AF5832" w:rsidP="00AF5832"/>
    <w:p w:rsidR="00AF5832" w:rsidRDefault="00AF5832" w:rsidP="00AF5832">
      <w:r w:rsidRPr="00FC58F1">
        <w:rPr>
          <w:b/>
        </w:rPr>
        <w:t>Type</w:t>
      </w:r>
      <w:r>
        <w:t xml:space="preserve"> Links</w:t>
      </w:r>
    </w:p>
    <w:p w:rsidR="00AF5832" w:rsidRDefault="00AF5832" w:rsidP="00AF5832">
      <w:r>
        <w:rPr>
          <w:b/>
        </w:rPr>
        <w:t>Text</w:t>
      </w:r>
      <w:r>
        <w:t xml:space="preserve"> As per screen-shot.</w:t>
      </w:r>
    </w:p>
    <w:p w:rsidR="00AF5832" w:rsidRDefault="00AF5832" w:rsidP="00AF5832">
      <w:r>
        <w:rPr>
          <w:b/>
        </w:rPr>
        <w:t>Fonts</w:t>
      </w:r>
      <w:r>
        <w:t xml:space="preserve"> Bold Arial around 24pt.</w:t>
      </w:r>
    </w:p>
    <w:p w:rsidR="00AF5832" w:rsidRDefault="00AF5832" w:rsidP="00AF5832">
      <w:r>
        <w:rPr>
          <w:b/>
        </w:rPr>
        <w:t>Colours</w:t>
      </w:r>
      <w:r>
        <w:t xml:space="preserve"> Imperial Dark Blue. The Upload link is Grey when disabled. It is initially disabled and turns Imperial Dark Blue when enabled.</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Right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Mouseovers on both links will result in standard behaviour. Clicking on the Cancel link will close the screen. Clicking on the Upload link will disable the screen and show the Uploading and importing label as per the screen-shot below.</w:t>
      </w:r>
    </w:p>
    <w:p w:rsidR="00F4197B" w:rsidRDefault="00AF5832" w:rsidP="00AF5832">
      <w:r>
        <w:rPr>
          <w:b/>
        </w:rPr>
        <w:t>Calculations</w:t>
      </w:r>
      <w:r>
        <w:t xml:space="preserve"> N/A</w:t>
      </w:r>
    </w:p>
    <w:p w:rsidR="00AF5832" w:rsidRDefault="00AF5832" w:rsidP="00AF5832"/>
    <w:p w:rsidR="00680EBD" w:rsidRDefault="00680EBD">
      <w:pPr>
        <w:spacing w:after="200" w:line="276" w:lineRule="auto"/>
        <w:contextualSpacing w:val="0"/>
        <w:rPr>
          <w:rFonts w:eastAsiaTheme="majorEastAsia" w:cstheme="minorHAnsi"/>
          <w:b/>
          <w:bCs/>
          <w:color w:val="4E9AD2"/>
          <w:szCs w:val="22"/>
        </w:rPr>
      </w:pPr>
      <w:bookmarkStart w:id="33" w:name="_Toc391386352"/>
      <w:bookmarkStart w:id="34" w:name="UploadingStudentDataDialogue"/>
      <w:r>
        <w:br w:type="page"/>
      </w:r>
    </w:p>
    <w:p w:rsidR="00AF5832" w:rsidRDefault="00AF5832" w:rsidP="00AF5832">
      <w:pPr>
        <w:pStyle w:val="Heading2"/>
      </w:pPr>
      <w:bookmarkStart w:id="35" w:name="_Toc392245822"/>
      <w:r>
        <w:t xml:space="preserve">Uploading </w:t>
      </w:r>
      <w:r w:rsidR="000C73E9">
        <w:t>Student</w:t>
      </w:r>
      <w:r>
        <w:t xml:space="preserve"> Data Dialogue</w:t>
      </w:r>
      <w:bookmarkEnd w:id="33"/>
      <w:bookmarkEnd w:id="35"/>
    </w:p>
    <w:bookmarkEnd w:id="34"/>
    <w:p w:rsidR="00AF5832" w:rsidRDefault="00AF5832" w:rsidP="00AF5832"/>
    <w:p w:rsidR="00AF5832" w:rsidRDefault="000C73E9" w:rsidP="00AF5832">
      <w:r>
        <w:rPr>
          <w:noProof/>
          <w:lang w:eastAsia="en-GB"/>
        </w:rPr>
        <w:drawing>
          <wp:inline distT="0" distB="0" distL="0" distR="0">
            <wp:extent cx="6660515" cy="4995545"/>
            <wp:effectExtent l="190500" t="152400" r="178435" b="128905"/>
            <wp:docPr id="4" name="Picture 3" descr="Imperial Horizons Uploading Student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Uploading Students Data.png"/>
                    <pic:cNvPicPr/>
                  </pic:nvPicPr>
                  <pic:blipFill>
                    <a:blip r:embed="rId14"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AF5832" w:rsidRDefault="00AF5832" w:rsidP="00AF5832">
      <w:r>
        <w:t xml:space="preserve">This screen is shown while the file is being uploaded and imported. Once complete the dialogue will change to the </w:t>
      </w:r>
      <w:r w:rsidR="000C73E9">
        <w:t>Student</w:t>
      </w:r>
      <w:r>
        <w:t xml:space="preserve"> Data Imported Dialogue.</w:t>
      </w:r>
    </w:p>
    <w:p w:rsidR="000C73E9" w:rsidRPr="00AE72D4" w:rsidRDefault="000C73E9" w:rsidP="00AF5832"/>
    <w:p w:rsidR="00680EBD" w:rsidRDefault="00680EBD">
      <w:pPr>
        <w:spacing w:after="200" w:line="276" w:lineRule="auto"/>
        <w:contextualSpacing w:val="0"/>
        <w:rPr>
          <w:rFonts w:eastAsiaTheme="majorEastAsia" w:cstheme="minorHAnsi"/>
          <w:b/>
          <w:bCs/>
          <w:color w:val="4E9AD2"/>
          <w:sz w:val="20"/>
        </w:rPr>
      </w:pPr>
      <w:bookmarkStart w:id="36" w:name="_Toc391386353"/>
      <w:r>
        <w:br w:type="page"/>
      </w:r>
    </w:p>
    <w:p w:rsidR="00AF5832" w:rsidRDefault="00AF5832" w:rsidP="00AF5832">
      <w:pPr>
        <w:pStyle w:val="Heading3"/>
      </w:pPr>
      <w:bookmarkStart w:id="37" w:name="_Toc392245823"/>
      <w:r>
        <w:t>Main title label</w:t>
      </w:r>
      <w:bookmarkEnd w:id="36"/>
      <w:bookmarkEnd w:id="37"/>
    </w:p>
    <w:p w:rsidR="00AF5832" w:rsidRDefault="00AF5832" w:rsidP="00AF5832"/>
    <w:p w:rsidR="00AF5832" w:rsidRDefault="00AF5832" w:rsidP="00AF5832">
      <w:r w:rsidRPr="00FC58F1">
        <w:rPr>
          <w:b/>
        </w:rPr>
        <w:t>Type</w:t>
      </w:r>
      <w:r>
        <w:t xml:space="preserve"> Label</w:t>
      </w:r>
    </w:p>
    <w:p w:rsidR="00AF5832" w:rsidRDefault="00AF5832" w:rsidP="00AF5832">
      <w:r>
        <w:rPr>
          <w:b/>
        </w:rPr>
        <w:t>Text</w:t>
      </w:r>
      <w:r>
        <w:t xml:space="preserve"> As per screen-shot.</w:t>
      </w:r>
    </w:p>
    <w:p w:rsidR="00AF5832" w:rsidRDefault="00AF5832" w:rsidP="00AF5832">
      <w:r>
        <w:rPr>
          <w:b/>
        </w:rPr>
        <w:t>Fonts</w:t>
      </w:r>
      <w:r>
        <w:t xml:space="preserve"> Bold Arial around 30pt.</w:t>
      </w:r>
    </w:p>
    <w:p w:rsidR="00AF5832" w:rsidRDefault="00AF5832" w:rsidP="00AF5832">
      <w:r>
        <w:rPr>
          <w:b/>
        </w:rPr>
        <w:t>Colours</w:t>
      </w:r>
      <w:r>
        <w:t xml:space="preserve"> Black</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Centre</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N/A</w:t>
      </w:r>
    </w:p>
    <w:p w:rsidR="00AF5832" w:rsidRDefault="00AF5832" w:rsidP="00AF5832">
      <w:r>
        <w:rPr>
          <w:b/>
        </w:rPr>
        <w:t>Calculations</w:t>
      </w:r>
      <w:r>
        <w:t xml:space="preserve"> N/A</w:t>
      </w:r>
    </w:p>
    <w:p w:rsidR="00AF5832" w:rsidRDefault="00AF5832" w:rsidP="00AF5832">
      <w:pPr>
        <w:pStyle w:val="Heading3"/>
      </w:pPr>
    </w:p>
    <w:p w:rsidR="00AF5832" w:rsidRDefault="00AF5832" w:rsidP="00AF5832">
      <w:pPr>
        <w:pStyle w:val="Heading3"/>
      </w:pPr>
      <w:bookmarkStart w:id="38" w:name="_Toc391386354"/>
      <w:bookmarkStart w:id="39" w:name="_Toc392245824"/>
      <w:r>
        <w:t>File being uploaded label</w:t>
      </w:r>
      <w:bookmarkEnd w:id="38"/>
      <w:bookmarkEnd w:id="39"/>
    </w:p>
    <w:p w:rsidR="00AF5832" w:rsidRDefault="00AF5832" w:rsidP="00AF5832"/>
    <w:p w:rsidR="00AF5832" w:rsidRDefault="00AF5832" w:rsidP="00AF5832">
      <w:r w:rsidRPr="00FC58F1">
        <w:rPr>
          <w:b/>
        </w:rPr>
        <w:t>Type</w:t>
      </w:r>
      <w:r>
        <w:t xml:space="preserve"> Label</w:t>
      </w:r>
    </w:p>
    <w:p w:rsidR="00AF5832" w:rsidRDefault="00AF5832" w:rsidP="00AF5832">
      <w:r>
        <w:rPr>
          <w:b/>
        </w:rPr>
        <w:t>Text</w:t>
      </w:r>
      <w:r>
        <w:t xml:space="preserve"> As per screen-shot except the [Filename] is replaced with the name of the actual file being uploaded.</w:t>
      </w:r>
    </w:p>
    <w:p w:rsidR="00AF5832" w:rsidRDefault="00AF5832" w:rsidP="00AF5832">
      <w:r>
        <w:rPr>
          <w:b/>
        </w:rPr>
        <w:t>Fonts</w:t>
      </w:r>
      <w:r>
        <w:t xml:space="preserve"> Bold Arial around 24pt.</w:t>
      </w:r>
    </w:p>
    <w:p w:rsidR="00AF5832" w:rsidRDefault="00AF5832" w:rsidP="00AF5832">
      <w:r>
        <w:rPr>
          <w:b/>
        </w:rPr>
        <w:t>Colours</w:t>
      </w:r>
      <w:r>
        <w:t xml:space="preserve"> Grey</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Left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N/A</w:t>
      </w:r>
    </w:p>
    <w:p w:rsidR="00AF5832" w:rsidRDefault="00AF5832" w:rsidP="00AF5832">
      <w:r>
        <w:rPr>
          <w:b/>
        </w:rPr>
        <w:t>Calculations</w:t>
      </w:r>
      <w:r>
        <w:t xml:space="preserve"> N/A</w:t>
      </w:r>
    </w:p>
    <w:p w:rsidR="00AF5832" w:rsidRDefault="00AF5832" w:rsidP="00AF5832">
      <w:pPr>
        <w:pStyle w:val="Heading3"/>
      </w:pPr>
    </w:p>
    <w:p w:rsidR="00680EBD" w:rsidRDefault="00680EBD">
      <w:pPr>
        <w:spacing w:after="200" w:line="276" w:lineRule="auto"/>
        <w:contextualSpacing w:val="0"/>
        <w:rPr>
          <w:rFonts w:eastAsiaTheme="majorEastAsia" w:cstheme="minorHAnsi"/>
          <w:b/>
          <w:bCs/>
          <w:color w:val="4E9AD2"/>
          <w:sz w:val="20"/>
        </w:rPr>
      </w:pPr>
      <w:bookmarkStart w:id="40" w:name="_Toc391386355"/>
      <w:r>
        <w:br w:type="page"/>
      </w:r>
    </w:p>
    <w:p w:rsidR="00AF5832" w:rsidRDefault="00AF5832" w:rsidP="00AF5832">
      <w:pPr>
        <w:pStyle w:val="Heading3"/>
      </w:pPr>
      <w:bookmarkStart w:id="41" w:name="_Toc392245825"/>
      <w:r>
        <w:t>Uploading and importing label</w:t>
      </w:r>
      <w:bookmarkEnd w:id="40"/>
      <w:bookmarkEnd w:id="41"/>
    </w:p>
    <w:p w:rsidR="00AF5832" w:rsidRDefault="00AF5832" w:rsidP="00AF5832"/>
    <w:p w:rsidR="00AF5832" w:rsidRDefault="00AF5832" w:rsidP="00AF5832">
      <w:r w:rsidRPr="00FC58F1">
        <w:rPr>
          <w:b/>
        </w:rPr>
        <w:t>Type</w:t>
      </w:r>
      <w:r>
        <w:t xml:space="preserve"> Label</w:t>
      </w:r>
    </w:p>
    <w:p w:rsidR="00AF5832" w:rsidRDefault="00AF5832" w:rsidP="00AF5832">
      <w:r>
        <w:rPr>
          <w:b/>
        </w:rPr>
        <w:t>Text</w:t>
      </w:r>
      <w:r>
        <w:t xml:space="preserve"> As per screen-shot.</w:t>
      </w:r>
    </w:p>
    <w:p w:rsidR="00AF5832" w:rsidRDefault="00AF5832" w:rsidP="00AF5832">
      <w:r>
        <w:rPr>
          <w:b/>
        </w:rPr>
        <w:t>Fonts</w:t>
      </w:r>
      <w:r>
        <w:t xml:space="preserve"> Bold Arial around 24pt.</w:t>
      </w:r>
    </w:p>
    <w:p w:rsidR="00AF5832" w:rsidRDefault="00AF5832" w:rsidP="00AF5832">
      <w:r>
        <w:rPr>
          <w:b/>
        </w:rPr>
        <w:t>Colours</w:t>
      </w:r>
      <w:r>
        <w:t xml:space="preserve"> Grey</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Right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N/A</w:t>
      </w:r>
    </w:p>
    <w:p w:rsidR="00AF5832" w:rsidRDefault="00AF5832" w:rsidP="00AF5832">
      <w:r>
        <w:rPr>
          <w:b/>
        </w:rPr>
        <w:t>Calculations</w:t>
      </w:r>
      <w:r>
        <w:t xml:space="preserve"> N/A</w:t>
      </w:r>
    </w:p>
    <w:p w:rsidR="00AF5832" w:rsidRDefault="00AF5832" w:rsidP="00AF5832">
      <w:pPr>
        <w:spacing w:after="200" w:line="276" w:lineRule="auto"/>
        <w:contextualSpacing w:val="0"/>
      </w:pPr>
    </w:p>
    <w:p w:rsidR="00AF5832" w:rsidRDefault="000C73E9" w:rsidP="00AF5832">
      <w:pPr>
        <w:pStyle w:val="Heading2"/>
      </w:pPr>
      <w:bookmarkStart w:id="42" w:name="_Toc391386356"/>
      <w:bookmarkStart w:id="43" w:name="StudentDataUploadedDialogue"/>
      <w:bookmarkStart w:id="44" w:name="_Toc392245826"/>
      <w:r>
        <w:t>Student</w:t>
      </w:r>
      <w:r w:rsidR="00AF5832">
        <w:t xml:space="preserve"> Data Uploaded Dialogue</w:t>
      </w:r>
      <w:bookmarkEnd w:id="42"/>
      <w:bookmarkEnd w:id="44"/>
    </w:p>
    <w:bookmarkEnd w:id="43"/>
    <w:p w:rsidR="00AF5832" w:rsidRDefault="000C73E9" w:rsidP="00AF5832">
      <w:r>
        <w:rPr>
          <w:noProof/>
          <w:lang w:eastAsia="en-GB"/>
        </w:rPr>
        <w:drawing>
          <wp:inline distT="0" distB="0" distL="0" distR="0">
            <wp:extent cx="6660515" cy="4995545"/>
            <wp:effectExtent l="190500" t="152400" r="178435" b="128905"/>
            <wp:docPr id="6" name="Picture 5" descr="Imperial Horizons Student Data Up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tudent Data Uploaded.png"/>
                    <pic:cNvPicPr/>
                  </pic:nvPicPr>
                  <pic:blipFill>
                    <a:blip r:embed="rId15"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AF5832" w:rsidRDefault="00AF5832" w:rsidP="00AF5832">
      <w:r>
        <w:t xml:space="preserve">This screen-shot </w:t>
      </w:r>
      <w:r w:rsidR="0039362E">
        <w:t>shows the results of the import.</w:t>
      </w:r>
    </w:p>
    <w:p w:rsidR="00AF5832" w:rsidRDefault="00AF5832" w:rsidP="00AF5832"/>
    <w:p w:rsidR="00680EBD" w:rsidRDefault="00680EBD">
      <w:pPr>
        <w:spacing w:after="200" w:line="276" w:lineRule="auto"/>
        <w:contextualSpacing w:val="0"/>
        <w:rPr>
          <w:rFonts w:eastAsiaTheme="majorEastAsia" w:cstheme="minorHAnsi"/>
          <w:b/>
          <w:bCs/>
          <w:color w:val="4E9AD2"/>
          <w:sz w:val="20"/>
        </w:rPr>
      </w:pPr>
      <w:bookmarkStart w:id="45" w:name="_Toc391386357"/>
      <w:r>
        <w:br w:type="page"/>
      </w:r>
    </w:p>
    <w:p w:rsidR="00AF5832" w:rsidRDefault="00AF5832" w:rsidP="00AF5832">
      <w:pPr>
        <w:pStyle w:val="Heading3"/>
      </w:pPr>
      <w:bookmarkStart w:id="46" w:name="_Toc392245827"/>
      <w:r>
        <w:t>Title and information labels</w:t>
      </w:r>
      <w:bookmarkEnd w:id="45"/>
      <w:bookmarkEnd w:id="46"/>
    </w:p>
    <w:p w:rsidR="00AF5832" w:rsidRDefault="00AF5832" w:rsidP="00AF5832"/>
    <w:p w:rsidR="00AF5832" w:rsidRDefault="00AF5832" w:rsidP="00AF5832">
      <w:r w:rsidRPr="00FC58F1">
        <w:rPr>
          <w:b/>
        </w:rPr>
        <w:t>Type</w:t>
      </w:r>
      <w:r>
        <w:t xml:space="preserve"> Labels</w:t>
      </w:r>
    </w:p>
    <w:p w:rsidR="00AF5832" w:rsidRDefault="00AF5832" w:rsidP="00AF5832">
      <w:r>
        <w:rPr>
          <w:b/>
        </w:rPr>
        <w:t>Text</w:t>
      </w:r>
      <w:r>
        <w:t xml:space="preserve"> As per screen-shot.</w:t>
      </w:r>
    </w:p>
    <w:p w:rsidR="00AF5832" w:rsidRDefault="00AF5832" w:rsidP="00AF5832">
      <w:r>
        <w:rPr>
          <w:b/>
        </w:rPr>
        <w:t>Fonts</w:t>
      </w:r>
      <w:r>
        <w:t xml:space="preserve"> Bold Arial around 30pt for the title, Bold Arial around 24pt for the results information and Arial around 12pt for the information label.</w:t>
      </w:r>
    </w:p>
    <w:p w:rsidR="00AF5832" w:rsidRDefault="00AF5832" w:rsidP="00AF5832">
      <w:r>
        <w:rPr>
          <w:b/>
        </w:rPr>
        <w:t>Colours</w:t>
      </w:r>
      <w:r>
        <w:t xml:space="preserve"> Black and Grey.</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Title is centre-aligned. Results information is left-aligned as is the information text. The Results and information are centrally positioned as per the screen-shot in order to maintain layout balance.</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N/A</w:t>
      </w:r>
    </w:p>
    <w:p w:rsidR="00AF5832" w:rsidRDefault="00AF5832" w:rsidP="00AF5832">
      <w:r>
        <w:rPr>
          <w:b/>
        </w:rPr>
        <w:t>Calculations</w:t>
      </w:r>
      <w:r>
        <w:t xml:space="preserve"> N/A</w:t>
      </w:r>
    </w:p>
    <w:p w:rsidR="00AF5832" w:rsidRDefault="00AF5832" w:rsidP="00AF5832"/>
    <w:p w:rsidR="00AF5832" w:rsidRDefault="00AF5832" w:rsidP="00AF5832">
      <w:pPr>
        <w:pStyle w:val="Heading3"/>
      </w:pPr>
      <w:bookmarkStart w:id="47" w:name="_Toc391386358"/>
      <w:bookmarkStart w:id="48" w:name="_Toc392245828"/>
      <w:r>
        <w:t>Feedback textbox</w:t>
      </w:r>
      <w:bookmarkEnd w:id="47"/>
      <w:bookmarkEnd w:id="48"/>
    </w:p>
    <w:p w:rsidR="00AF5832" w:rsidRDefault="00AF5832" w:rsidP="00AF5832"/>
    <w:p w:rsidR="00AF5832" w:rsidRDefault="00AF5832" w:rsidP="00AF5832">
      <w:r w:rsidRPr="00FC58F1">
        <w:rPr>
          <w:b/>
        </w:rPr>
        <w:t>Type</w:t>
      </w:r>
      <w:r>
        <w:t xml:space="preserve"> Textbox</w:t>
      </w:r>
    </w:p>
    <w:p w:rsidR="00AF5832" w:rsidRDefault="00AF5832" w:rsidP="00AF5832">
      <w:r>
        <w:rPr>
          <w:b/>
        </w:rPr>
        <w:t>Text</w:t>
      </w:r>
      <w:r>
        <w:t xml:space="preserve"> N/A</w:t>
      </w:r>
    </w:p>
    <w:p w:rsidR="00AF5832" w:rsidRDefault="00AF5832" w:rsidP="00AF5832">
      <w:r>
        <w:rPr>
          <w:b/>
        </w:rPr>
        <w:t>Fonts</w:t>
      </w:r>
      <w:r>
        <w:t xml:space="preserve"> Arial around 12pt.</w:t>
      </w:r>
    </w:p>
    <w:p w:rsidR="00AF5832" w:rsidRDefault="00AF5832" w:rsidP="00AF5832">
      <w:r>
        <w:rPr>
          <w:b/>
        </w:rPr>
        <w:t>Colours</w:t>
      </w:r>
      <w:r>
        <w:t xml:space="preserve"> Light Grey background. Black text.</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Left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39362E">
      <w:r w:rsidRPr="00FC58F1">
        <w:rPr>
          <w:b/>
        </w:rPr>
        <w:t>Items</w:t>
      </w:r>
      <w:r>
        <w:t xml:space="preserve"> </w:t>
      </w:r>
    </w:p>
    <w:p w:rsidR="00AF5832" w:rsidRDefault="00AF5832" w:rsidP="00AF5832"/>
    <w:p w:rsidR="00CF1D2B" w:rsidRDefault="00CF1D2B" w:rsidP="00AF5832">
      <w:r>
        <w:t>'n' students have been added</w:t>
      </w:r>
    </w:p>
    <w:p w:rsidR="00CF1D2B" w:rsidRDefault="00CF1D2B" w:rsidP="00AF5832">
      <w:r>
        <w:t>'m' existing students have been updated</w:t>
      </w:r>
    </w:p>
    <w:p w:rsidR="00CF1D2B" w:rsidRDefault="00CF1D2B" w:rsidP="00AF5832">
      <w:r>
        <w:t>'o' fields of study have been added</w:t>
      </w:r>
    </w:p>
    <w:p w:rsidR="00CF1D2B" w:rsidRDefault="00CF1D2B" w:rsidP="00AF5832">
      <w:r>
        <w:t>'p' groups have been added</w:t>
      </w:r>
    </w:p>
    <w:p w:rsidR="00CF1D2B" w:rsidRDefault="00CF1D2B" w:rsidP="00AF5832">
      <w:r>
        <w:t>'q' lecturers have been added</w:t>
      </w:r>
    </w:p>
    <w:p w:rsidR="00CF1D2B" w:rsidRDefault="00CF1D2B" w:rsidP="00AF5832">
      <w:r>
        <w:t>'r' rooms have been added</w:t>
      </w:r>
    </w:p>
    <w:p w:rsidR="00CF1D2B" w:rsidRDefault="00CF1D2B" w:rsidP="00AF5832"/>
    <w:p w:rsidR="00CF1D2B" w:rsidRDefault="00CF1D2B" w:rsidP="00AF5832">
      <w:r>
        <w:t>Student [Forename] [Surname] ([CID]) - Row 'a' - could not be imported because [Reason]</w:t>
      </w:r>
    </w:p>
    <w:p w:rsidR="00CF1D2B" w:rsidRDefault="00CF1D2B" w:rsidP="00AF5832"/>
    <w:p w:rsidR="00AF5832" w:rsidRDefault="00AF5832" w:rsidP="00AF5832">
      <w:r w:rsidRPr="00FC58F1">
        <w:rPr>
          <w:b/>
        </w:rPr>
        <w:t>Tool-tips</w:t>
      </w:r>
      <w:r>
        <w:t xml:space="preserve"> N/A</w:t>
      </w:r>
    </w:p>
    <w:p w:rsidR="00AF5832" w:rsidRDefault="00AF5832" w:rsidP="00AF5832">
      <w:r w:rsidRPr="00FC58F1">
        <w:rPr>
          <w:b/>
        </w:rPr>
        <w:t>Interactions</w:t>
      </w:r>
      <w:r>
        <w:t xml:space="preserve"> The text in the textbox is read-only, however the scrollbar can be used and the cursor can be positioned and text selected etc.</w:t>
      </w:r>
    </w:p>
    <w:p w:rsidR="00680EBD" w:rsidRDefault="00AF5832" w:rsidP="00680EBD">
      <w:r>
        <w:rPr>
          <w:b/>
        </w:rPr>
        <w:t>Calculations</w:t>
      </w:r>
      <w:r>
        <w:t xml:space="preserve"> N/A</w:t>
      </w:r>
      <w:r w:rsidR="00680EBD">
        <w:br w:type="page"/>
      </w:r>
    </w:p>
    <w:p w:rsidR="00AF5832" w:rsidRDefault="00AF5832" w:rsidP="00AF5832">
      <w:pPr>
        <w:pStyle w:val="Heading3"/>
      </w:pPr>
      <w:bookmarkStart w:id="49" w:name="_Toc391386359"/>
      <w:bookmarkStart w:id="50" w:name="_Toc392245829"/>
      <w:r>
        <w:t>Close link</w:t>
      </w:r>
      <w:bookmarkEnd w:id="49"/>
      <w:bookmarkEnd w:id="50"/>
    </w:p>
    <w:p w:rsidR="00AF5832" w:rsidRDefault="00AF5832" w:rsidP="00AF5832"/>
    <w:p w:rsidR="00AF5832" w:rsidRDefault="00AF5832" w:rsidP="00AF5832">
      <w:r w:rsidRPr="00FC58F1">
        <w:rPr>
          <w:b/>
        </w:rPr>
        <w:t>Type</w:t>
      </w:r>
      <w:r>
        <w:t xml:space="preserve"> Link</w:t>
      </w:r>
    </w:p>
    <w:p w:rsidR="00AF5832" w:rsidRDefault="00AF5832" w:rsidP="00AF5832">
      <w:r>
        <w:rPr>
          <w:b/>
        </w:rPr>
        <w:t>Text</w:t>
      </w:r>
      <w:r>
        <w:t xml:space="preserve"> As per screen-shot.</w:t>
      </w:r>
    </w:p>
    <w:p w:rsidR="00AF5832" w:rsidRDefault="00AF5832" w:rsidP="00AF5832">
      <w:r>
        <w:rPr>
          <w:b/>
        </w:rPr>
        <w:t>Fonts</w:t>
      </w:r>
      <w:r>
        <w:t xml:space="preserve"> Bold Arial around 24pt.</w:t>
      </w:r>
    </w:p>
    <w:p w:rsidR="00AF5832" w:rsidRDefault="00AF5832" w:rsidP="00AF5832">
      <w:r>
        <w:rPr>
          <w:b/>
        </w:rPr>
        <w:t>Colours</w:t>
      </w:r>
      <w:r>
        <w:t xml:space="preserve"> Imperial Dark Blue.</w:t>
      </w:r>
    </w:p>
    <w:p w:rsidR="00AF5832" w:rsidRDefault="00AF5832" w:rsidP="00AF5832">
      <w:r w:rsidRPr="00FC58F1">
        <w:rPr>
          <w:b/>
        </w:rPr>
        <w:t>Position</w:t>
      </w:r>
      <w:r>
        <w:t xml:space="preserve"> As per screen-shot.</w:t>
      </w:r>
    </w:p>
    <w:p w:rsidR="00AF5832" w:rsidRDefault="00AF5832" w:rsidP="00AF5832">
      <w:r w:rsidRPr="00FC58F1">
        <w:rPr>
          <w:b/>
        </w:rPr>
        <w:t>Alignment</w:t>
      </w:r>
      <w:r>
        <w:t xml:space="preserve"> Right</w:t>
      </w:r>
    </w:p>
    <w:p w:rsidR="00AF5832" w:rsidRDefault="00AF5832" w:rsidP="00AF5832">
      <w:r w:rsidRPr="00FC58F1">
        <w:rPr>
          <w:b/>
        </w:rPr>
        <w:t>Limits</w:t>
      </w:r>
      <w:r>
        <w:t xml:space="preserve"> N/A</w:t>
      </w:r>
    </w:p>
    <w:p w:rsidR="00AF5832" w:rsidRPr="00D8790E" w:rsidRDefault="00AF5832" w:rsidP="00AF5832">
      <w:r w:rsidRPr="00FC58F1">
        <w:rPr>
          <w:b/>
        </w:rPr>
        <w:t>Default value</w:t>
      </w:r>
      <w:r>
        <w:t xml:space="preserve"> N/A</w:t>
      </w:r>
    </w:p>
    <w:p w:rsidR="00AF5832" w:rsidRDefault="00AF5832" w:rsidP="00AF5832">
      <w:r w:rsidRPr="00FC58F1">
        <w:rPr>
          <w:b/>
        </w:rPr>
        <w:t>Items</w:t>
      </w:r>
      <w:r>
        <w:t xml:space="preserve"> N/A</w:t>
      </w:r>
    </w:p>
    <w:p w:rsidR="00AF5832" w:rsidRDefault="00AF5832" w:rsidP="00AF5832">
      <w:r w:rsidRPr="00FC58F1">
        <w:rPr>
          <w:b/>
        </w:rPr>
        <w:t>Tool-tips</w:t>
      </w:r>
      <w:r>
        <w:t xml:space="preserve"> N/A</w:t>
      </w:r>
    </w:p>
    <w:p w:rsidR="00AF5832" w:rsidRDefault="00AF5832" w:rsidP="00AF5832">
      <w:r w:rsidRPr="00FC58F1">
        <w:rPr>
          <w:b/>
        </w:rPr>
        <w:t>Interactions</w:t>
      </w:r>
      <w:r>
        <w:t xml:space="preserve"> Mouseovers will result in standard behaviour. Clicking on the link will close the screen.</w:t>
      </w:r>
    </w:p>
    <w:p w:rsidR="00AF5832" w:rsidRDefault="00AF5832" w:rsidP="00AF5832">
      <w:r>
        <w:rPr>
          <w:b/>
        </w:rPr>
        <w:t>Calculations</w:t>
      </w:r>
      <w:r>
        <w:t xml:space="preserve"> N/A</w:t>
      </w:r>
    </w:p>
    <w:p w:rsidR="00AF5832" w:rsidRDefault="00AF5832" w:rsidP="00AF5832"/>
    <w:p w:rsidR="00AF5832" w:rsidRDefault="00680EBD" w:rsidP="00AF5832">
      <w:pPr>
        <w:pStyle w:val="Heading2"/>
      </w:pPr>
      <w:bookmarkStart w:id="51" w:name="_Toc391386360"/>
      <w:bookmarkStart w:id="52" w:name="_Toc392245830"/>
      <w:r>
        <w:t>Students</w:t>
      </w:r>
      <w:r w:rsidR="00AF5832">
        <w:t xml:space="preserve"> Data Import File Format</w:t>
      </w:r>
      <w:bookmarkEnd w:id="51"/>
      <w:bookmarkEnd w:id="52"/>
    </w:p>
    <w:p w:rsidR="00AF5832" w:rsidRDefault="00AF5832" w:rsidP="00AF5832"/>
    <w:p w:rsidR="00AF5832" w:rsidRDefault="00BA27EA" w:rsidP="00AF5832">
      <w:r>
        <w:t>The import file is an Excel spreadsheet in xls format</w:t>
      </w:r>
      <w:r w:rsidR="00AF5832">
        <w:t>. The first row contains field titles.</w:t>
      </w:r>
    </w:p>
    <w:p w:rsidR="00AF5832" w:rsidRDefault="00AF5832" w:rsidP="00AF5832"/>
    <w:tbl>
      <w:tblPr>
        <w:tblStyle w:val="TableGrid"/>
        <w:tblW w:w="10715" w:type="dxa"/>
        <w:tblBorders>
          <w:top w:val="none" w:sz="0" w:space="0" w:color="auto"/>
          <w:left w:val="none" w:sz="0" w:space="0" w:color="auto"/>
          <w:bottom w:val="none" w:sz="0" w:space="0" w:color="auto"/>
          <w:right w:val="none" w:sz="0" w:space="0" w:color="auto"/>
          <w:insideH w:val="dotted" w:sz="4" w:space="0" w:color="808080" w:themeColor="background1" w:themeShade="80"/>
          <w:insideV w:val="none" w:sz="0" w:space="0" w:color="auto"/>
        </w:tblBorders>
        <w:tblLook w:val="04A0"/>
      </w:tblPr>
      <w:tblGrid>
        <w:gridCol w:w="959"/>
        <w:gridCol w:w="2693"/>
        <w:gridCol w:w="7063"/>
      </w:tblGrid>
      <w:tr w:rsidR="00BA27EA" w:rsidRPr="00EF6866" w:rsidTr="007D108B">
        <w:tc>
          <w:tcPr>
            <w:tcW w:w="959" w:type="dxa"/>
          </w:tcPr>
          <w:p w:rsidR="00BA27EA" w:rsidRPr="00EF6866" w:rsidRDefault="00BA27EA" w:rsidP="00AF5832">
            <w:pPr>
              <w:rPr>
                <w:b/>
              </w:rPr>
            </w:pPr>
            <w:r>
              <w:rPr>
                <w:b/>
              </w:rPr>
              <w:t>Column Pos</w:t>
            </w:r>
            <w:r w:rsidR="007D108B">
              <w:rPr>
                <w:b/>
              </w:rPr>
              <w:t>i</w:t>
            </w:r>
            <w:r>
              <w:rPr>
                <w:b/>
              </w:rPr>
              <w:t>tion</w:t>
            </w:r>
          </w:p>
        </w:tc>
        <w:tc>
          <w:tcPr>
            <w:tcW w:w="2693" w:type="dxa"/>
          </w:tcPr>
          <w:p w:rsidR="00BA27EA" w:rsidRPr="00EF6866" w:rsidRDefault="00BA27EA" w:rsidP="00AF5832">
            <w:pPr>
              <w:rPr>
                <w:b/>
              </w:rPr>
            </w:pPr>
            <w:r w:rsidRPr="00EF6866">
              <w:rPr>
                <w:b/>
              </w:rPr>
              <w:t>Column Name</w:t>
            </w:r>
          </w:p>
        </w:tc>
        <w:tc>
          <w:tcPr>
            <w:tcW w:w="7063" w:type="dxa"/>
          </w:tcPr>
          <w:p w:rsidR="00BA27EA" w:rsidRPr="00EF6866" w:rsidRDefault="00BA27EA" w:rsidP="00AF5832">
            <w:pPr>
              <w:rPr>
                <w:b/>
              </w:rPr>
            </w:pPr>
            <w:r w:rsidRPr="00EF6866">
              <w:rPr>
                <w:b/>
              </w:rPr>
              <w:t>Expected data</w:t>
            </w:r>
          </w:p>
        </w:tc>
      </w:tr>
      <w:tr w:rsidR="00BA27EA" w:rsidRPr="00EF6866" w:rsidTr="007D108B">
        <w:tc>
          <w:tcPr>
            <w:tcW w:w="959" w:type="dxa"/>
          </w:tcPr>
          <w:p w:rsidR="00BA27EA" w:rsidRPr="00EF6866" w:rsidRDefault="00BA27EA" w:rsidP="00AF5832">
            <w:r>
              <w:t>A(1)</w:t>
            </w:r>
          </w:p>
        </w:tc>
        <w:tc>
          <w:tcPr>
            <w:tcW w:w="2693" w:type="dxa"/>
          </w:tcPr>
          <w:p w:rsidR="00BA27EA" w:rsidRPr="00EF6866" w:rsidRDefault="009E446E" w:rsidP="00AF5832">
            <w:r>
              <w:t>CID</w:t>
            </w:r>
          </w:p>
        </w:tc>
        <w:tc>
          <w:tcPr>
            <w:tcW w:w="7063" w:type="dxa"/>
          </w:tcPr>
          <w:p w:rsidR="00BA27EA" w:rsidRPr="00EF6866" w:rsidRDefault="00BA27EA" w:rsidP="00630CA9">
            <w:r>
              <w:t xml:space="preserve">Text </w:t>
            </w:r>
            <w:r w:rsidR="00630CA9">
              <w:t xml:space="preserve">(normally in the format '00######') - </w:t>
            </w:r>
            <w:r w:rsidR="00630CA9" w:rsidRPr="00630CA9">
              <w:rPr>
                <w:i/>
              </w:rPr>
              <w:t>Are they unique?</w:t>
            </w:r>
            <w:r w:rsidR="00630CA9">
              <w:rPr>
                <w:i/>
              </w:rPr>
              <w:t xml:space="preserve"> What to do if already in database?</w:t>
            </w:r>
          </w:p>
        </w:tc>
      </w:tr>
      <w:tr w:rsidR="00BA27EA" w:rsidRPr="00EF6866" w:rsidTr="007D108B">
        <w:tc>
          <w:tcPr>
            <w:tcW w:w="959" w:type="dxa"/>
          </w:tcPr>
          <w:p w:rsidR="00BA27EA" w:rsidRPr="00EF6866" w:rsidRDefault="00BA27EA" w:rsidP="00AF5832">
            <w:r>
              <w:t>B(2)</w:t>
            </w:r>
          </w:p>
        </w:tc>
        <w:tc>
          <w:tcPr>
            <w:tcW w:w="2693" w:type="dxa"/>
          </w:tcPr>
          <w:p w:rsidR="00BA27EA" w:rsidRPr="00EF6866" w:rsidRDefault="009E446E" w:rsidP="00AF5832">
            <w:r>
              <w:t>Course Code Autumn Term</w:t>
            </w:r>
          </w:p>
        </w:tc>
        <w:tc>
          <w:tcPr>
            <w:tcW w:w="7063" w:type="dxa"/>
          </w:tcPr>
          <w:p w:rsidR="00BA27EA" w:rsidRPr="007D108B" w:rsidRDefault="00BA27EA" w:rsidP="00D228C7">
            <w:pPr>
              <w:rPr>
                <w:i/>
              </w:rPr>
            </w:pPr>
            <w:r>
              <w:t>Text</w:t>
            </w:r>
            <w:r w:rsidR="00630CA9">
              <w:t xml:space="preserve"> (normally between 4 and 6 characters but allow up to 50). May be blank if the course is not run on that term.</w:t>
            </w:r>
          </w:p>
        </w:tc>
      </w:tr>
      <w:tr w:rsidR="00630CA9" w:rsidRPr="00E16276" w:rsidTr="007D108B">
        <w:tc>
          <w:tcPr>
            <w:tcW w:w="959" w:type="dxa"/>
          </w:tcPr>
          <w:p w:rsidR="00630CA9" w:rsidRDefault="00630CA9" w:rsidP="00AF5832">
            <w:r>
              <w:t>C(3)</w:t>
            </w:r>
          </w:p>
        </w:tc>
        <w:tc>
          <w:tcPr>
            <w:tcW w:w="2693" w:type="dxa"/>
          </w:tcPr>
          <w:p w:rsidR="00630CA9" w:rsidRPr="00E16276" w:rsidRDefault="00630CA9" w:rsidP="00AF5832">
            <w:r>
              <w:t>Course Code Spring Term</w:t>
            </w:r>
          </w:p>
        </w:tc>
        <w:tc>
          <w:tcPr>
            <w:tcW w:w="7063" w:type="dxa"/>
          </w:tcPr>
          <w:p w:rsidR="00630CA9" w:rsidRPr="00630CA9" w:rsidRDefault="00630CA9" w:rsidP="00D228C7">
            <w:pPr>
              <w:rPr>
                <w:i/>
              </w:rPr>
            </w:pPr>
            <w:r>
              <w:t>Text</w:t>
            </w:r>
            <w:r w:rsidR="00D228C7">
              <w:t xml:space="preserve">. </w:t>
            </w:r>
            <w:r>
              <w:t xml:space="preserve">May be blank if the course is not run on that term. </w:t>
            </w:r>
            <w:r>
              <w:rPr>
                <w:i/>
              </w:rPr>
              <w:t>Does blank ever mean the course is over 2 terms?</w:t>
            </w:r>
          </w:p>
        </w:tc>
      </w:tr>
      <w:tr w:rsidR="00630CA9" w:rsidRPr="00E16276" w:rsidTr="007D108B">
        <w:tc>
          <w:tcPr>
            <w:tcW w:w="959" w:type="dxa"/>
          </w:tcPr>
          <w:p w:rsidR="00630CA9" w:rsidRPr="00E16276" w:rsidRDefault="00630CA9" w:rsidP="00AF5832">
            <w:r>
              <w:t>D(4)</w:t>
            </w:r>
          </w:p>
        </w:tc>
        <w:tc>
          <w:tcPr>
            <w:tcW w:w="2693" w:type="dxa"/>
          </w:tcPr>
          <w:p w:rsidR="00630CA9" w:rsidRPr="00E16276" w:rsidRDefault="00630CA9" w:rsidP="00AF5832">
            <w:r>
              <w:t>Course Name Autumn Term</w:t>
            </w:r>
          </w:p>
        </w:tc>
        <w:tc>
          <w:tcPr>
            <w:tcW w:w="7063" w:type="dxa"/>
          </w:tcPr>
          <w:p w:rsidR="00630CA9" w:rsidRPr="00630CA9" w:rsidRDefault="00630CA9" w:rsidP="00D228C7">
            <w:pPr>
              <w:rPr>
                <w:i/>
              </w:rPr>
            </w:pPr>
            <w:r>
              <w:t>Text. May be blank if the course is not run on that term.</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E(5)</w:t>
            </w:r>
          </w:p>
        </w:tc>
        <w:tc>
          <w:tcPr>
            <w:tcW w:w="2693" w:type="dxa"/>
          </w:tcPr>
          <w:p w:rsidR="00630CA9" w:rsidRPr="00E16276" w:rsidRDefault="00630CA9" w:rsidP="00AF5832">
            <w:r>
              <w:t>Course Name Spring Term</w:t>
            </w:r>
          </w:p>
        </w:tc>
        <w:tc>
          <w:tcPr>
            <w:tcW w:w="7063" w:type="dxa"/>
          </w:tcPr>
          <w:p w:rsidR="00630CA9" w:rsidRPr="00E16276" w:rsidRDefault="00D228C7" w:rsidP="00D228C7">
            <w:r w:rsidRPr="00D228C7">
              <w:t>Text. May be blank if the course is not run on that term.</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F(6)</w:t>
            </w:r>
          </w:p>
        </w:tc>
        <w:tc>
          <w:tcPr>
            <w:tcW w:w="2693" w:type="dxa"/>
          </w:tcPr>
          <w:p w:rsidR="00630CA9" w:rsidRPr="00E16276" w:rsidRDefault="00630CA9" w:rsidP="00AF5832">
            <w:r>
              <w:t>Title</w:t>
            </w:r>
          </w:p>
        </w:tc>
        <w:tc>
          <w:tcPr>
            <w:tcW w:w="7063" w:type="dxa"/>
          </w:tcPr>
          <w:p w:rsidR="00630CA9" w:rsidRPr="00E16276" w:rsidRDefault="00D228C7" w:rsidP="00D228C7">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G(7)</w:t>
            </w:r>
          </w:p>
        </w:tc>
        <w:tc>
          <w:tcPr>
            <w:tcW w:w="2693" w:type="dxa"/>
          </w:tcPr>
          <w:p w:rsidR="00630CA9" w:rsidRPr="00E16276" w:rsidRDefault="00630CA9" w:rsidP="00AF5832">
            <w:r>
              <w:t>Forename</w:t>
            </w:r>
          </w:p>
        </w:tc>
        <w:tc>
          <w:tcPr>
            <w:tcW w:w="7063" w:type="dxa"/>
          </w:tcPr>
          <w:p w:rsidR="00630CA9" w:rsidRPr="00E16276" w:rsidRDefault="00D228C7" w:rsidP="00AF5832">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H(8)</w:t>
            </w:r>
          </w:p>
        </w:tc>
        <w:tc>
          <w:tcPr>
            <w:tcW w:w="2693" w:type="dxa"/>
          </w:tcPr>
          <w:p w:rsidR="00630CA9" w:rsidRPr="00E16276" w:rsidRDefault="00630CA9" w:rsidP="00AF5832">
            <w:r>
              <w:t>Surname</w:t>
            </w:r>
          </w:p>
        </w:tc>
        <w:tc>
          <w:tcPr>
            <w:tcW w:w="7063" w:type="dxa"/>
          </w:tcPr>
          <w:p w:rsidR="00630CA9" w:rsidRPr="00E16276" w:rsidRDefault="00D228C7" w:rsidP="00AF5832">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I(9)</w:t>
            </w:r>
          </w:p>
        </w:tc>
        <w:tc>
          <w:tcPr>
            <w:tcW w:w="2693" w:type="dxa"/>
          </w:tcPr>
          <w:p w:rsidR="00630CA9" w:rsidRPr="00E16276" w:rsidRDefault="00630CA9" w:rsidP="00AF5832">
            <w:r>
              <w:t>Faculty</w:t>
            </w:r>
          </w:p>
        </w:tc>
        <w:tc>
          <w:tcPr>
            <w:tcW w:w="7063" w:type="dxa"/>
          </w:tcPr>
          <w:p w:rsidR="00630CA9" w:rsidRPr="00D228C7" w:rsidRDefault="00D228C7" w:rsidP="00D228C7">
            <w:pPr>
              <w:rPr>
                <w:i/>
              </w:rPr>
            </w:pPr>
            <w:r>
              <w:t xml:space="preserve">Text. </w:t>
            </w:r>
            <w:r>
              <w:rPr>
                <w:i/>
              </w:rPr>
              <w:t>How to deal with unmatched faculties?</w:t>
            </w:r>
            <w:r w:rsidR="007D108B">
              <w:rPr>
                <w:i/>
              </w:rPr>
              <w:t xml:space="preserve"> What do we do with existing values (i.e. if new value is different from old one and old one is not blank)?</w:t>
            </w:r>
          </w:p>
        </w:tc>
      </w:tr>
      <w:tr w:rsidR="00630CA9" w:rsidRPr="00E16276" w:rsidTr="007D108B">
        <w:tc>
          <w:tcPr>
            <w:tcW w:w="959" w:type="dxa"/>
          </w:tcPr>
          <w:p w:rsidR="00630CA9" w:rsidRDefault="00630CA9" w:rsidP="00AF5832">
            <w:r>
              <w:t>J(10)</w:t>
            </w:r>
          </w:p>
        </w:tc>
        <w:tc>
          <w:tcPr>
            <w:tcW w:w="2693" w:type="dxa"/>
          </w:tcPr>
          <w:p w:rsidR="00630CA9" w:rsidRPr="00E16276" w:rsidRDefault="00630CA9" w:rsidP="00AF5832">
            <w:r>
              <w:t>Department</w:t>
            </w:r>
          </w:p>
        </w:tc>
        <w:tc>
          <w:tcPr>
            <w:tcW w:w="7063" w:type="dxa"/>
          </w:tcPr>
          <w:p w:rsidR="00630CA9" w:rsidRPr="00D228C7" w:rsidRDefault="00D228C7" w:rsidP="00AF5832">
            <w:pPr>
              <w:rPr>
                <w:i/>
              </w:rPr>
            </w:pPr>
            <w:r>
              <w:t xml:space="preserve">Text. </w:t>
            </w:r>
            <w:r>
              <w:rPr>
                <w:i/>
              </w:rPr>
              <w:t>How to deal with unmatched departments?</w:t>
            </w:r>
            <w:r w:rsidR="007D108B">
              <w:rPr>
                <w:i/>
              </w:rPr>
              <w:t xml:space="preserve"> What do we do with existing values (i.e. if new value is different from old one and old one is not blank)?</w:t>
            </w:r>
          </w:p>
        </w:tc>
      </w:tr>
      <w:tr w:rsidR="00630CA9" w:rsidRPr="00E16276" w:rsidTr="007D108B">
        <w:tc>
          <w:tcPr>
            <w:tcW w:w="959" w:type="dxa"/>
          </w:tcPr>
          <w:p w:rsidR="00630CA9" w:rsidRDefault="00630CA9" w:rsidP="00AF5832">
            <w:r>
              <w:t>K(11)</w:t>
            </w:r>
          </w:p>
        </w:tc>
        <w:tc>
          <w:tcPr>
            <w:tcW w:w="2693" w:type="dxa"/>
          </w:tcPr>
          <w:p w:rsidR="00630CA9" w:rsidRPr="00E16276" w:rsidRDefault="00630CA9" w:rsidP="00AF5832">
            <w:r>
              <w:t>Degree Code</w:t>
            </w:r>
          </w:p>
        </w:tc>
        <w:tc>
          <w:tcPr>
            <w:tcW w:w="7063" w:type="dxa"/>
          </w:tcPr>
          <w:p w:rsidR="00630CA9" w:rsidRPr="00D228C7" w:rsidRDefault="00D228C7" w:rsidP="00AF5832">
            <w:pPr>
              <w:rPr>
                <w:i/>
              </w:rPr>
            </w:pPr>
            <w:r>
              <w:t xml:space="preserve">Text. </w:t>
            </w:r>
            <w:r>
              <w:rPr>
                <w:i/>
              </w:rPr>
              <w:t>How to deal with unmatched degrees?</w:t>
            </w:r>
            <w:r w:rsidR="007D108B">
              <w:rPr>
                <w:i/>
              </w:rPr>
              <w:t xml:space="preserve"> What do we do with existing values (i.e. if new value is different from old one and old one is not blank)?</w:t>
            </w:r>
          </w:p>
        </w:tc>
      </w:tr>
      <w:tr w:rsidR="00630CA9" w:rsidRPr="00E16276" w:rsidTr="007D108B">
        <w:tc>
          <w:tcPr>
            <w:tcW w:w="959" w:type="dxa"/>
          </w:tcPr>
          <w:p w:rsidR="00630CA9" w:rsidRDefault="00630CA9" w:rsidP="00AF5832">
            <w:r>
              <w:t>L(12)</w:t>
            </w:r>
          </w:p>
        </w:tc>
        <w:tc>
          <w:tcPr>
            <w:tcW w:w="2693" w:type="dxa"/>
          </w:tcPr>
          <w:p w:rsidR="00630CA9" w:rsidRPr="00E16276" w:rsidRDefault="00630CA9" w:rsidP="00AF5832">
            <w:r>
              <w:t>Email</w:t>
            </w:r>
          </w:p>
        </w:tc>
        <w:tc>
          <w:tcPr>
            <w:tcW w:w="7063" w:type="dxa"/>
          </w:tcPr>
          <w:p w:rsidR="00630CA9" w:rsidRPr="00E16276" w:rsidRDefault="00D228C7" w:rsidP="00AF5832">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M(13)</w:t>
            </w:r>
          </w:p>
        </w:tc>
        <w:tc>
          <w:tcPr>
            <w:tcW w:w="2693" w:type="dxa"/>
          </w:tcPr>
          <w:p w:rsidR="00630CA9" w:rsidRPr="00E16276" w:rsidRDefault="00630CA9" w:rsidP="00AF5832">
            <w:r>
              <w:t>Username</w:t>
            </w:r>
          </w:p>
        </w:tc>
        <w:tc>
          <w:tcPr>
            <w:tcW w:w="7063" w:type="dxa"/>
          </w:tcPr>
          <w:p w:rsidR="00630CA9" w:rsidRPr="00E16276" w:rsidRDefault="00D228C7" w:rsidP="00AF5832">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N(14)</w:t>
            </w:r>
          </w:p>
        </w:tc>
        <w:tc>
          <w:tcPr>
            <w:tcW w:w="2693" w:type="dxa"/>
          </w:tcPr>
          <w:p w:rsidR="00630CA9" w:rsidRPr="00E16276" w:rsidRDefault="00630CA9" w:rsidP="00AF5832">
            <w:r>
              <w:t>Phone 1 (Primary)</w:t>
            </w:r>
          </w:p>
        </w:tc>
        <w:tc>
          <w:tcPr>
            <w:tcW w:w="7063" w:type="dxa"/>
          </w:tcPr>
          <w:p w:rsidR="00630CA9" w:rsidRPr="00E16276" w:rsidRDefault="00D228C7" w:rsidP="00AF5832">
            <w:r>
              <w:t>Text</w:t>
            </w:r>
            <w:r w:rsidR="007D108B">
              <w:t xml:space="preserve">. </w:t>
            </w:r>
            <w:r w:rsidR="007D108B">
              <w:rPr>
                <w:i/>
              </w:rPr>
              <w:t>What do we do with existing values (i.e. if new value is different from old one and old one is not blank)?</w:t>
            </w:r>
          </w:p>
        </w:tc>
      </w:tr>
      <w:tr w:rsidR="00630CA9" w:rsidRPr="00E16276" w:rsidTr="007D108B">
        <w:tc>
          <w:tcPr>
            <w:tcW w:w="959" w:type="dxa"/>
          </w:tcPr>
          <w:p w:rsidR="00630CA9" w:rsidRDefault="00630CA9" w:rsidP="00AF5832">
            <w:r>
              <w:t>O(15)</w:t>
            </w:r>
          </w:p>
        </w:tc>
        <w:tc>
          <w:tcPr>
            <w:tcW w:w="2693" w:type="dxa"/>
          </w:tcPr>
          <w:p w:rsidR="00630CA9" w:rsidRPr="00E16276" w:rsidRDefault="00630CA9" w:rsidP="00AF5832">
            <w:r>
              <w:t>Phone 1 Type</w:t>
            </w:r>
          </w:p>
        </w:tc>
        <w:tc>
          <w:tcPr>
            <w:tcW w:w="7063" w:type="dxa"/>
          </w:tcPr>
          <w:p w:rsidR="00630CA9" w:rsidRPr="00D228C7" w:rsidRDefault="00D228C7" w:rsidP="00AF5832">
            <w:pPr>
              <w:rPr>
                <w:i/>
              </w:rPr>
            </w:pPr>
            <w:r>
              <w:t xml:space="preserve">Text. </w:t>
            </w:r>
            <w:r>
              <w:rPr>
                <w:i/>
              </w:rPr>
              <w:t>Do we ignore this?</w:t>
            </w:r>
          </w:p>
        </w:tc>
      </w:tr>
      <w:tr w:rsidR="00D228C7" w:rsidRPr="00E16276" w:rsidTr="007D108B">
        <w:tc>
          <w:tcPr>
            <w:tcW w:w="959" w:type="dxa"/>
          </w:tcPr>
          <w:p w:rsidR="00D228C7" w:rsidRDefault="00D228C7" w:rsidP="00AF5832">
            <w:r>
              <w:t>P(16)</w:t>
            </w:r>
          </w:p>
        </w:tc>
        <w:tc>
          <w:tcPr>
            <w:tcW w:w="2693" w:type="dxa"/>
          </w:tcPr>
          <w:p w:rsidR="00D228C7" w:rsidRPr="00E16276" w:rsidRDefault="00D228C7" w:rsidP="00AF5832">
            <w:r>
              <w:t>Phone 1 Created On</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Q(17)</w:t>
            </w:r>
          </w:p>
        </w:tc>
        <w:tc>
          <w:tcPr>
            <w:tcW w:w="2693" w:type="dxa"/>
          </w:tcPr>
          <w:p w:rsidR="00D228C7" w:rsidRPr="00E16276" w:rsidRDefault="00D228C7" w:rsidP="00AF5832">
            <w:r>
              <w:t>Phone 2</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R(18)</w:t>
            </w:r>
          </w:p>
        </w:tc>
        <w:tc>
          <w:tcPr>
            <w:tcW w:w="2693" w:type="dxa"/>
          </w:tcPr>
          <w:p w:rsidR="00D228C7" w:rsidRPr="00E16276" w:rsidRDefault="00D228C7" w:rsidP="00AF5832">
            <w:r>
              <w:t>Phone 2 Type</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S(19)</w:t>
            </w:r>
          </w:p>
        </w:tc>
        <w:tc>
          <w:tcPr>
            <w:tcW w:w="2693" w:type="dxa"/>
          </w:tcPr>
          <w:p w:rsidR="00D228C7" w:rsidRPr="00E16276" w:rsidRDefault="00D228C7" w:rsidP="00AF5832">
            <w:r>
              <w:t>Phone 2 Created On</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T(20)</w:t>
            </w:r>
          </w:p>
        </w:tc>
        <w:tc>
          <w:tcPr>
            <w:tcW w:w="2693" w:type="dxa"/>
          </w:tcPr>
          <w:p w:rsidR="00D228C7" w:rsidRPr="00E16276" w:rsidRDefault="00D228C7" w:rsidP="00AF5832">
            <w:r>
              <w:t>Phone 3</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U(21)</w:t>
            </w:r>
          </w:p>
        </w:tc>
        <w:tc>
          <w:tcPr>
            <w:tcW w:w="2693" w:type="dxa"/>
          </w:tcPr>
          <w:p w:rsidR="00D228C7" w:rsidRPr="00E16276" w:rsidRDefault="00D228C7" w:rsidP="00AF5832">
            <w:r>
              <w:t>Phone 3 Type</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V(22)</w:t>
            </w:r>
          </w:p>
        </w:tc>
        <w:tc>
          <w:tcPr>
            <w:tcW w:w="2693" w:type="dxa"/>
          </w:tcPr>
          <w:p w:rsidR="00D228C7" w:rsidRPr="00E16276" w:rsidRDefault="00D228C7" w:rsidP="00AF5832">
            <w:r>
              <w:t>Phone 3 Created On</w:t>
            </w:r>
          </w:p>
        </w:tc>
        <w:tc>
          <w:tcPr>
            <w:tcW w:w="7063" w:type="dxa"/>
          </w:tcPr>
          <w:p w:rsidR="00D228C7" w:rsidRPr="00D228C7" w:rsidRDefault="00D228C7" w:rsidP="00194281">
            <w:pPr>
              <w:rPr>
                <w:i/>
              </w:rPr>
            </w:pPr>
            <w:r>
              <w:t xml:space="preserve">Text. </w:t>
            </w:r>
            <w:r>
              <w:rPr>
                <w:i/>
              </w:rPr>
              <w:t>Do we ignore this?</w:t>
            </w:r>
          </w:p>
        </w:tc>
      </w:tr>
      <w:tr w:rsidR="00D228C7" w:rsidRPr="00E16276" w:rsidTr="007D108B">
        <w:tc>
          <w:tcPr>
            <w:tcW w:w="959" w:type="dxa"/>
          </w:tcPr>
          <w:p w:rsidR="00D228C7" w:rsidRDefault="00D228C7" w:rsidP="00AF5832">
            <w:r>
              <w:t>W(23)</w:t>
            </w:r>
          </w:p>
        </w:tc>
        <w:tc>
          <w:tcPr>
            <w:tcW w:w="2693" w:type="dxa"/>
          </w:tcPr>
          <w:p w:rsidR="00D228C7" w:rsidRPr="00E16276" w:rsidRDefault="00D228C7" w:rsidP="00AF5832">
            <w:r>
              <w:t>Gender</w:t>
            </w:r>
          </w:p>
        </w:tc>
        <w:tc>
          <w:tcPr>
            <w:tcW w:w="7063" w:type="dxa"/>
          </w:tcPr>
          <w:p w:rsidR="00D228C7" w:rsidRPr="00D228C7" w:rsidRDefault="00D228C7" w:rsidP="00AF5832">
            <w:pPr>
              <w:rPr>
                <w:i/>
              </w:rPr>
            </w:pPr>
            <w:r>
              <w:t xml:space="preserve">Text. 'Male' or 'Female' maps to values in database. </w:t>
            </w:r>
            <w:r>
              <w:rPr>
                <w:i/>
              </w:rPr>
              <w:t>What happens if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X(24)</w:t>
            </w:r>
          </w:p>
        </w:tc>
        <w:tc>
          <w:tcPr>
            <w:tcW w:w="2693" w:type="dxa"/>
          </w:tcPr>
          <w:p w:rsidR="00D228C7" w:rsidRPr="00E16276" w:rsidRDefault="00D228C7" w:rsidP="00AF5832">
            <w:r>
              <w:t>Domicile</w:t>
            </w:r>
          </w:p>
        </w:tc>
        <w:tc>
          <w:tcPr>
            <w:tcW w:w="7063" w:type="dxa"/>
          </w:tcPr>
          <w:p w:rsidR="00D228C7" w:rsidRPr="00D228C7" w:rsidRDefault="00D228C7" w:rsidP="00AF5832">
            <w:pPr>
              <w:rPr>
                <w:i/>
              </w:rPr>
            </w:pPr>
            <w:r>
              <w:t xml:space="preserve">Text. 'Home', 'Overseas' or 'European Union'. </w:t>
            </w:r>
            <w:r>
              <w:rPr>
                <w:i/>
              </w:rPr>
              <w:t>What is 'ZELQ-Home' and 'Channel Islands and Isle of Man'  etc? What happens if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Y(25)</w:t>
            </w:r>
          </w:p>
        </w:tc>
        <w:tc>
          <w:tcPr>
            <w:tcW w:w="2693" w:type="dxa"/>
          </w:tcPr>
          <w:p w:rsidR="00D228C7" w:rsidRPr="00E16276" w:rsidRDefault="00D228C7" w:rsidP="00AF5832">
            <w:r>
              <w:t>Ethnicity</w:t>
            </w:r>
          </w:p>
        </w:tc>
        <w:tc>
          <w:tcPr>
            <w:tcW w:w="7063" w:type="dxa"/>
          </w:tcPr>
          <w:p w:rsidR="00D228C7" w:rsidRPr="00D228C7" w:rsidRDefault="00D228C7" w:rsidP="00AF5832">
            <w:pPr>
              <w:rPr>
                <w:i/>
              </w:rPr>
            </w:pPr>
            <w:r>
              <w:t xml:space="preserve">Text. </w:t>
            </w:r>
            <w:r>
              <w:rPr>
                <w:i/>
              </w:rPr>
              <w:t>What happens if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Z(26)</w:t>
            </w:r>
          </w:p>
        </w:tc>
        <w:tc>
          <w:tcPr>
            <w:tcW w:w="2693" w:type="dxa"/>
          </w:tcPr>
          <w:p w:rsidR="00D228C7" w:rsidRPr="00E16276" w:rsidRDefault="00D228C7" w:rsidP="00AF5832">
            <w:r>
              <w:t>Nationality</w:t>
            </w:r>
          </w:p>
        </w:tc>
        <w:tc>
          <w:tcPr>
            <w:tcW w:w="7063" w:type="dxa"/>
          </w:tcPr>
          <w:p w:rsidR="00D228C7" w:rsidRPr="00D228C7" w:rsidRDefault="00D228C7" w:rsidP="00AF5832">
            <w:pPr>
              <w:rPr>
                <w:i/>
              </w:rPr>
            </w:pPr>
            <w:r>
              <w:t xml:space="preserve">Text. </w:t>
            </w:r>
            <w:r>
              <w:rPr>
                <w:i/>
              </w:rPr>
              <w:t>What happens if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AA(27)</w:t>
            </w:r>
          </w:p>
        </w:tc>
        <w:tc>
          <w:tcPr>
            <w:tcW w:w="2693" w:type="dxa"/>
          </w:tcPr>
          <w:p w:rsidR="00D228C7" w:rsidRPr="00E16276" w:rsidRDefault="00D228C7" w:rsidP="00AF5832">
            <w:r>
              <w:t>Disability</w:t>
            </w:r>
          </w:p>
        </w:tc>
        <w:tc>
          <w:tcPr>
            <w:tcW w:w="7063" w:type="dxa"/>
          </w:tcPr>
          <w:p w:rsidR="00D228C7" w:rsidRPr="00D228C7" w:rsidRDefault="00D228C7" w:rsidP="00AF5832">
            <w:pPr>
              <w:rPr>
                <w:i/>
              </w:rPr>
            </w:pPr>
            <w:r>
              <w:t xml:space="preserve">Text. </w:t>
            </w:r>
            <w:r>
              <w:rPr>
                <w:i/>
              </w:rPr>
              <w:t>What happens if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AB(28)</w:t>
            </w:r>
          </w:p>
        </w:tc>
        <w:tc>
          <w:tcPr>
            <w:tcW w:w="2693" w:type="dxa"/>
          </w:tcPr>
          <w:p w:rsidR="00D228C7" w:rsidRPr="00E16276" w:rsidRDefault="00D228C7" w:rsidP="00AF5832">
            <w:r>
              <w:t>YIE</w:t>
            </w:r>
          </w:p>
        </w:tc>
        <w:tc>
          <w:tcPr>
            <w:tcW w:w="7063" w:type="dxa"/>
          </w:tcPr>
          <w:p w:rsidR="00D228C7" w:rsidRPr="00D228C7" w:rsidRDefault="00D228C7" w:rsidP="00AF5832">
            <w:pPr>
              <w:rPr>
                <w:i/>
              </w:rPr>
            </w:pPr>
            <w:r>
              <w:t xml:space="preserve">Text. </w:t>
            </w:r>
            <w:r>
              <w:rPr>
                <w:i/>
              </w:rPr>
              <w:t>No data in example spreadsheet.</w:t>
            </w:r>
            <w:r w:rsidR="00711157">
              <w:rPr>
                <w:i/>
              </w:rPr>
              <w:t xml:space="preserve"> How should it appear?</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AC(29)</w:t>
            </w:r>
          </w:p>
        </w:tc>
        <w:tc>
          <w:tcPr>
            <w:tcW w:w="2693" w:type="dxa"/>
          </w:tcPr>
          <w:p w:rsidR="00D228C7" w:rsidRPr="00E16276" w:rsidRDefault="00D228C7" w:rsidP="00AF5832">
            <w:r>
              <w:t>Combined Degree</w:t>
            </w:r>
          </w:p>
        </w:tc>
        <w:tc>
          <w:tcPr>
            <w:tcW w:w="7063" w:type="dxa"/>
          </w:tcPr>
          <w:p w:rsidR="00D228C7" w:rsidRPr="00E16276" w:rsidRDefault="00711157" w:rsidP="00AF5832">
            <w:r w:rsidRPr="00711157">
              <w:t xml:space="preserve">Text. </w:t>
            </w:r>
            <w:r w:rsidRPr="00711157">
              <w:rPr>
                <w:i/>
              </w:rPr>
              <w:t>No data in example spreadsheet. How should it appear?</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AD(30)</w:t>
            </w:r>
          </w:p>
        </w:tc>
        <w:tc>
          <w:tcPr>
            <w:tcW w:w="2693" w:type="dxa"/>
          </w:tcPr>
          <w:p w:rsidR="00D228C7" w:rsidRPr="00E16276" w:rsidRDefault="00D228C7" w:rsidP="00AF5832">
            <w:r>
              <w:t>Year of study</w:t>
            </w:r>
          </w:p>
        </w:tc>
        <w:tc>
          <w:tcPr>
            <w:tcW w:w="7063" w:type="dxa"/>
          </w:tcPr>
          <w:p w:rsidR="00D228C7" w:rsidRPr="00E16276" w:rsidRDefault="00711157" w:rsidP="00AF5832">
            <w:r>
              <w:t>Numeric. If greater than 4 then put in year 3/4. If unmatched then leave blank.</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AE (31)</w:t>
            </w:r>
          </w:p>
        </w:tc>
        <w:tc>
          <w:tcPr>
            <w:tcW w:w="2693" w:type="dxa"/>
          </w:tcPr>
          <w:p w:rsidR="00D228C7" w:rsidRDefault="00D228C7" w:rsidP="00AF5832">
            <w:r>
              <w:t>Credit/Non-credit</w:t>
            </w:r>
          </w:p>
        </w:tc>
        <w:tc>
          <w:tcPr>
            <w:tcW w:w="7063" w:type="dxa"/>
          </w:tcPr>
          <w:p w:rsidR="00D228C7" w:rsidRPr="009E2845" w:rsidRDefault="009E2845" w:rsidP="00AF5832">
            <w:pPr>
              <w:rPr>
                <w:i/>
              </w:rPr>
            </w:pPr>
            <w:r>
              <w:t xml:space="preserve">Text. Either 'C' or 'NC' mapping to Credit/Non-credit in the database respectively. </w:t>
            </w:r>
            <w:r>
              <w:rPr>
                <w:i/>
              </w:rPr>
              <w:t>How should we deal with unmatched ones?</w:t>
            </w:r>
          </w:p>
        </w:tc>
      </w:tr>
      <w:tr w:rsidR="00D228C7" w:rsidRPr="00E16276" w:rsidTr="007D108B">
        <w:tc>
          <w:tcPr>
            <w:tcW w:w="959" w:type="dxa"/>
          </w:tcPr>
          <w:p w:rsidR="00D228C7" w:rsidRDefault="00D228C7" w:rsidP="00AF5832">
            <w:r>
              <w:t>AF (32)</w:t>
            </w:r>
          </w:p>
        </w:tc>
        <w:tc>
          <w:tcPr>
            <w:tcW w:w="2693" w:type="dxa"/>
          </w:tcPr>
          <w:p w:rsidR="007D108B" w:rsidRDefault="007D108B" w:rsidP="00AF5832">
            <w:r>
              <w:t>Field of study</w:t>
            </w:r>
          </w:p>
          <w:p w:rsidR="00D228C7" w:rsidRDefault="00D228C7" w:rsidP="00AF5832">
            <w:r>
              <w:t>(Autumn Term/Full Year)</w:t>
            </w:r>
          </w:p>
        </w:tc>
        <w:tc>
          <w:tcPr>
            <w:tcW w:w="7063" w:type="dxa"/>
          </w:tcPr>
          <w:p w:rsidR="00D228C7" w:rsidRPr="009E2845" w:rsidRDefault="009E2845" w:rsidP="00AF5832">
            <w:pPr>
              <w:rPr>
                <w:i/>
              </w:rPr>
            </w:pPr>
            <w:r>
              <w:t xml:space="preserve">Text. Maybe blank if course is for the spring term only. </w:t>
            </w:r>
            <w:r>
              <w:rPr>
                <w:i/>
              </w:rPr>
              <w:t>How do with deal with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AG(33)</w:t>
            </w:r>
          </w:p>
        </w:tc>
        <w:tc>
          <w:tcPr>
            <w:tcW w:w="2693" w:type="dxa"/>
          </w:tcPr>
          <w:p w:rsidR="007D108B" w:rsidRDefault="007D108B" w:rsidP="00AF5832">
            <w:r>
              <w:t>Group</w:t>
            </w:r>
          </w:p>
          <w:p w:rsidR="00D228C7" w:rsidRDefault="00D228C7" w:rsidP="00AF5832">
            <w:r>
              <w:t>(Autumn Term/Full Year)</w:t>
            </w:r>
          </w:p>
        </w:tc>
        <w:tc>
          <w:tcPr>
            <w:tcW w:w="7063" w:type="dxa"/>
          </w:tcPr>
          <w:p w:rsidR="00D228C7" w:rsidRPr="00E16276" w:rsidRDefault="009E2845" w:rsidP="00AF5832">
            <w:r>
              <w:t xml:space="preserve">Text. Maybe blank if course is for the spring term only. </w:t>
            </w:r>
            <w:r>
              <w:rPr>
                <w:i/>
              </w:rPr>
              <w:t>How do with deal with unmatched?</w:t>
            </w:r>
          </w:p>
        </w:tc>
      </w:tr>
      <w:tr w:rsidR="00D228C7" w:rsidRPr="00E16276" w:rsidTr="007D108B">
        <w:tc>
          <w:tcPr>
            <w:tcW w:w="959" w:type="dxa"/>
          </w:tcPr>
          <w:p w:rsidR="00D228C7" w:rsidRDefault="00D228C7" w:rsidP="00AF5832">
            <w:r>
              <w:t>AH (34)</w:t>
            </w:r>
          </w:p>
        </w:tc>
        <w:tc>
          <w:tcPr>
            <w:tcW w:w="2693" w:type="dxa"/>
          </w:tcPr>
          <w:p w:rsidR="007D108B" w:rsidRDefault="007D108B" w:rsidP="00AF5832">
            <w:r>
              <w:t>Lecturer</w:t>
            </w:r>
          </w:p>
          <w:p w:rsidR="00D228C7" w:rsidRDefault="00D228C7" w:rsidP="00AF5832">
            <w:r>
              <w:t>(Autumn Term/Full Year)</w:t>
            </w:r>
          </w:p>
        </w:tc>
        <w:tc>
          <w:tcPr>
            <w:tcW w:w="7063" w:type="dxa"/>
          </w:tcPr>
          <w:p w:rsidR="00D228C7" w:rsidRPr="00E16276" w:rsidRDefault="009E2845" w:rsidP="00AF5832">
            <w:r>
              <w:t xml:space="preserve">Text. Maybe blank if course is for the spring term only. </w:t>
            </w:r>
            <w:r>
              <w:rPr>
                <w:i/>
              </w:rPr>
              <w:t>How do with deal with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AI (35)</w:t>
            </w:r>
          </w:p>
        </w:tc>
        <w:tc>
          <w:tcPr>
            <w:tcW w:w="2693" w:type="dxa"/>
          </w:tcPr>
          <w:p w:rsidR="007D108B" w:rsidRDefault="007D108B" w:rsidP="00AF5832">
            <w:r>
              <w:t>Room</w:t>
            </w:r>
          </w:p>
          <w:p w:rsidR="00D228C7" w:rsidRDefault="00D228C7" w:rsidP="00AF5832">
            <w:r>
              <w:t>(Autumn Term/Full Year)</w:t>
            </w:r>
          </w:p>
        </w:tc>
        <w:tc>
          <w:tcPr>
            <w:tcW w:w="7063" w:type="dxa"/>
          </w:tcPr>
          <w:p w:rsidR="00D228C7" w:rsidRPr="00E16276" w:rsidRDefault="009E2845" w:rsidP="00AF5832">
            <w:r>
              <w:t xml:space="preserve">Text. Maybe blank if course is for the spring term only. </w:t>
            </w:r>
            <w:r>
              <w:rPr>
                <w:i/>
              </w:rPr>
              <w:t>How do with deal with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AJ (36)</w:t>
            </w:r>
          </w:p>
        </w:tc>
        <w:tc>
          <w:tcPr>
            <w:tcW w:w="2693" w:type="dxa"/>
          </w:tcPr>
          <w:p w:rsidR="007D108B" w:rsidRDefault="007D108B" w:rsidP="00AF5832">
            <w:r>
              <w:t>Field of Study</w:t>
            </w:r>
          </w:p>
          <w:p w:rsidR="00D228C7" w:rsidRDefault="00D228C7" w:rsidP="00AF5832">
            <w:r>
              <w:t>(Spring Term only)</w:t>
            </w:r>
          </w:p>
        </w:tc>
        <w:tc>
          <w:tcPr>
            <w:tcW w:w="7063" w:type="dxa"/>
          </w:tcPr>
          <w:p w:rsidR="00D228C7" w:rsidRPr="00E16276" w:rsidRDefault="009E2845" w:rsidP="009E2845">
            <w:r>
              <w:t xml:space="preserve">Text. Maybe blank if course is for the autumn term only. </w:t>
            </w:r>
            <w:r>
              <w:rPr>
                <w:i/>
              </w:rPr>
              <w:t>Will it be blank if course is for 2 terms? How do with deal with unmatched?</w:t>
            </w:r>
            <w:r w:rsidR="007D108B">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AK (37)</w:t>
            </w:r>
          </w:p>
        </w:tc>
        <w:tc>
          <w:tcPr>
            <w:tcW w:w="2693" w:type="dxa"/>
          </w:tcPr>
          <w:p w:rsidR="007D108B" w:rsidRDefault="007D108B" w:rsidP="00AF5832">
            <w:r>
              <w:t>Group</w:t>
            </w:r>
          </w:p>
          <w:p w:rsidR="00D228C7" w:rsidRDefault="00D228C7" w:rsidP="00AF5832">
            <w:r>
              <w:t>(Spring Term only)</w:t>
            </w:r>
          </w:p>
        </w:tc>
        <w:tc>
          <w:tcPr>
            <w:tcW w:w="7063" w:type="dxa"/>
          </w:tcPr>
          <w:p w:rsidR="00D228C7" w:rsidRPr="00E16276" w:rsidRDefault="009E2845" w:rsidP="00AF5832">
            <w:r>
              <w:t xml:space="preserve">Text. Maybe blank if course is for the autumn term only. </w:t>
            </w:r>
            <w:r>
              <w:rPr>
                <w:i/>
              </w:rPr>
              <w:t>Will it be blank if course is for 2 terms? How do with deal with unmatched?</w:t>
            </w:r>
            <w:r w:rsidR="00E02D7D">
              <w:rPr>
                <w:i/>
              </w:rPr>
              <w:t xml:space="preserve"> </w:t>
            </w:r>
          </w:p>
        </w:tc>
      </w:tr>
      <w:tr w:rsidR="00D228C7" w:rsidRPr="00E16276" w:rsidTr="007D108B">
        <w:tc>
          <w:tcPr>
            <w:tcW w:w="959" w:type="dxa"/>
          </w:tcPr>
          <w:p w:rsidR="00D228C7" w:rsidRDefault="00D228C7" w:rsidP="00AF5832">
            <w:r>
              <w:t>AL (38)</w:t>
            </w:r>
          </w:p>
        </w:tc>
        <w:tc>
          <w:tcPr>
            <w:tcW w:w="2693" w:type="dxa"/>
          </w:tcPr>
          <w:p w:rsidR="007D108B" w:rsidRDefault="00D228C7" w:rsidP="007D108B">
            <w:r>
              <w:t>Lecturer</w:t>
            </w:r>
          </w:p>
          <w:p w:rsidR="00D228C7" w:rsidRDefault="00D228C7" w:rsidP="007D108B">
            <w:r>
              <w:t>(Spring Term only)</w:t>
            </w:r>
          </w:p>
        </w:tc>
        <w:tc>
          <w:tcPr>
            <w:tcW w:w="7063" w:type="dxa"/>
          </w:tcPr>
          <w:p w:rsidR="00D228C7" w:rsidRPr="00E16276" w:rsidRDefault="009E2845" w:rsidP="00AF5832">
            <w:r>
              <w:t xml:space="preserve">Text. Maybe blank if course is for the autumn term only. </w:t>
            </w:r>
            <w:r>
              <w:rPr>
                <w:i/>
              </w:rPr>
              <w:t>Will it be blank if course is for 2 terms? How do with deal with unmatched?</w:t>
            </w:r>
            <w:r w:rsidR="00E02D7D">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AM (39)</w:t>
            </w:r>
          </w:p>
        </w:tc>
        <w:tc>
          <w:tcPr>
            <w:tcW w:w="2693" w:type="dxa"/>
          </w:tcPr>
          <w:p w:rsidR="007D108B" w:rsidRDefault="00D228C7" w:rsidP="007D108B">
            <w:r>
              <w:t>Room</w:t>
            </w:r>
          </w:p>
          <w:p w:rsidR="00D228C7" w:rsidRDefault="00D228C7" w:rsidP="007D108B">
            <w:r>
              <w:t>(Spring Term only)</w:t>
            </w:r>
          </w:p>
        </w:tc>
        <w:tc>
          <w:tcPr>
            <w:tcW w:w="7063" w:type="dxa"/>
          </w:tcPr>
          <w:p w:rsidR="00D228C7" w:rsidRPr="00E16276" w:rsidRDefault="009E2845" w:rsidP="00AF5832">
            <w:r>
              <w:t xml:space="preserve">Text. Maybe blank if course is for the autumn term only. </w:t>
            </w:r>
            <w:r>
              <w:rPr>
                <w:i/>
              </w:rPr>
              <w:t>Will it be blank if course is for 2 terms? How do with deal with unmatched?</w:t>
            </w:r>
            <w:r w:rsidR="00E02D7D">
              <w:rPr>
                <w:i/>
              </w:rPr>
              <w:t xml:space="preserve"> What do we do with existing values (i.e. if new value is different from old one and old one is not blank)?</w:t>
            </w:r>
          </w:p>
        </w:tc>
      </w:tr>
      <w:tr w:rsidR="00D228C7" w:rsidRPr="00E16276" w:rsidTr="007D108B">
        <w:tc>
          <w:tcPr>
            <w:tcW w:w="959" w:type="dxa"/>
          </w:tcPr>
          <w:p w:rsidR="00D228C7" w:rsidRDefault="00D228C7" w:rsidP="00AF5832">
            <w:r>
              <w:t>AN (40)</w:t>
            </w:r>
          </w:p>
        </w:tc>
        <w:tc>
          <w:tcPr>
            <w:tcW w:w="2693" w:type="dxa"/>
          </w:tcPr>
          <w:p w:rsidR="00D228C7" w:rsidRDefault="00D228C7" w:rsidP="00AF5832">
            <w:r>
              <w:t>Library Code</w:t>
            </w:r>
          </w:p>
        </w:tc>
        <w:tc>
          <w:tcPr>
            <w:tcW w:w="7063" w:type="dxa"/>
          </w:tcPr>
          <w:p w:rsidR="00D228C7" w:rsidRPr="009E2845" w:rsidRDefault="009E2845" w:rsidP="00E02D7D">
            <w:pPr>
              <w:rPr>
                <w:i/>
              </w:rPr>
            </w:pPr>
            <w:r>
              <w:t xml:space="preserve">Text. </w:t>
            </w:r>
            <w:r>
              <w:rPr>
                <w:i/>
              </w:rPr>
              <w:t xml:space="preserve">What do we do with existing values (i.e. if new </w:t>
            </w:r>
            <w:r w:rsidR="00E02D7D">
              <w:rPr>
                <w:i/>
              </w:rPr>
              <w:t>value</w:t>
            </w:r>
            <w:r>
              <w:rPr>
                <w:i/>
              </w:rPr>
              <w:t xml:space="preserve"> is different from old one and old one</w:t>
            </w:r>
            <w:r w:rsidR="00E02D7D">
              <w:rPr>
                <w:i/>
              </w:rPr>
              <w:t xml:space="preserve"> is not blank)?</w:t>
            </w:r>
          </w:p>
        </w:tc>
      </w:tr>
      <w:tr w:rsidR="00D228C7" w:rsidRPr="00E16276" w:rsidTr="007D108B">
        <w:tc>
          <w:tcPr>
            <w:tcW w:w="959" w:type="dxa"/>
          </w:tcPr>
          <w:p w:rsidR="00D228C7" w:rsidRDefault="00D228C7" w:rsidP="00AF5832">
            <w:r>
              <w:t>AO (41)</w:t>
            </w:r>
          </w:p>
        </w:tc>
        <w:tc>
          <w:tcPr>
            <w:tcW w:w="2693" w:type="dxa"/>
          </w:tcPr>
          <w:p w:rsidR="00D228C7" w:rsidRDefault="00D228C7" w:rsidP="00AF5832">
            <w:r>
              <w:t>Other</w:t>
            </w:r>
          </w:p>
        </w:tc>
        <w:tc>
          <w:tcPr>
            <w:tcW w:w="7063" w:type="dxa"/>
          </w:tcPr>
          <w:p w:rsidR="00D228C7" w:rsidRPr="00E16276" w:rsidRDefault="007D108B" w:rsidP="00AF5832">
            <w:r>
              <w:t>(ignore)</w:t>
            </w:r>
          </w:p>
        </w:tc>
      </w:tr>
    </w:tbl>
    <w:p w:rsidR="00AF5832" w:rsidRPr="00E16276" w:rsidRDefault="00AF5832" w:rsidP="00AF5832"/>
    <w:p w:rsidR="00AF5832" w:rsidRDefault="00AF5832" w:rsidP="00AF5832">
      <w:r w:rsidRPr="00E16276">
        <w:t xml:space="preserve">Any additional fields </w:t>
      </w:r>
      <w:r>
        <w:t>in</w:t>
      </w:r>
      <w:r w:rsidRPr="00E16276">
        <w:t xml:space="preserve"> the </w:t>
      </w:r>
      <w:r>
        <w:t xml:space="preserve">file </w:t>
      </w:r>
      <w:r w:rsidRPr="00E16276">
        <w:t xml:space="preserve">will be ignored if they appear after these first </w:t>
      </w:r>
      <w:r w:rsidR="009F48CB">
        <w:t>41</w:t>
      </w:r>
      <w:r w:rsidRPr="00E16276">
        <w:t xml:space="preserve"> columns. The data will be determined by column position as opposed to column name.</w:t>
      </w:r>
    </w:p>
    <w:p w:rsidR="00AF5832" w:rsidRDefault="00AF5832" w:rsidP="00AF5832"/>
    <w:p w:rsidR="002F586C" w:rsidRDefault="00AF5832" w:rsidP="00C93AD1">
      <w:r>
        <w:t xml:space="preserve">The result will be mapped against students using the </w:t>
      </w:r>
      <w:r w:rsidR="002F586C">
        <w:t>CID</w:t>
      </w:r>
      <w:r>
        <w:t xml:space="preserve"> field.</w:t>
      </w:r>
      <w:r w:rsidR="00A61A3E">
        <w:t xml:space="preserve"> A new import button will be added to the switchboard with the letters 'Stu' and the tooltip "Import student data".</w:t>
      </w:r>
    </w:p>
    <w:p w:rsidR="00092935" w:rsidRDefault="00092935" w:rsidP="00C93AD1"/>
    <w:p w:rsidR="00092935" w:rsidRPr="00092935" w:rsidRDefault="00092935" w:rsidP="00C93AD1">
      <w:pPr>
        <w:rPr>
          <w:i/>
        </w:rPr>
      </w:pPr>
      <w:r w:rsidRPr="00092935">
        <w:rPr>
          <w:i/>
        </w:rPr>
        <w:t>The import file will be validated prior to import (slight change to screens required).</w:t>
      </w:r>
      <w:r>
        <w:rPr>
          <w:i/>
        </w:rPr>
        <w:t xml:space="preserve"> Should courses be created as Credit/Non-credit etc?</w:t>
      </w:r>
    </w:p>
    <w:p w:rsidR="00F4197B" w:rsidRDefault="00F4197B">
      <w:pPr>
        <w:spacing w:after="200" w:line="276" w:lineRule="auto"/>
        <w:contextualSpacing w:val="0"/>
      </w:pPr>
    </w:p>
    <w:p w:rsidR="00F4197B" w:rsidRDefault="00F4197B" w:rsidP="00F4197B">
      <w:pPr>
        <w:pStyle w:val="Heading2"/>
      </w:pPr>
      <w:bookmarkStart w:id="53" w:name="_Toc392245831"/>
      <w:r>
        <w:t>Permissions</w:t>
      </w:r>
      <w:bookmarkEnd w:id="53"/>
    </w:p>
    <w:p w:rsidR="00F4197B" w:rsidRDefault="00F4197B" w:rsidP="00F4197B"/>
    <w:p w:rsidR="002F586C" w:rsidRDefault="00F4197B" w:rsidP="00F4197B">
      <w:pPr>
        <w:spacing w:after="200" w:line="276" w:lineRule="auto"/>
        <w:contextualSpacing w:val="0"/>
      </w:pPr>
      <w:r>
        <w:t>Importing is only available to admins.</w:t>
      </w:r>
      <w:r w:rsidR="002F586C">
        <w:br w:type="page"/>
      </w:r>
    </w:p>
    <w:p w:rsidR="00C93AD1" w:rsidRDefault="002F586C" w:rsidP="002F586C">
      <w:pPr>
        <w:pStyle w:val="Heading1"/>
      </w:pPr>
      <w:bookmarkStart w:id="54" w:name="_Toc392245832"/>
      <w:r>
        <w:t>Import Library Barcodes</w:t>
      </w:r>
      <w:bookmarkEnd w:id="54"/>
    </w:p>
    <w:p w:rsidR="002F586C" w:rsidRDefault="002F586C" w:rsidP="002F586C"/>
    <w:p w:rsidR="002F586C" w:rsidRDefault="002F586C" w:rsidP="002F586C">
      <w:pPr>
        <w:pStyle w:val="Heading2"/>
      </w:pPr>
      <w:bookmarkStart w:id="55" w:name="_Toc392245833"/>
      <w:r>
        <w:t>Library Barcode Update Data Selection Dialogue</w:t>
      </w:r>
      <w:bookmarkEnd w:id="55"/>
    </w:p>
    <w:p w:rsidR="002F586C" w:rsidRDefault="002F586C" w:rsidP="002F586C"/>
    <w:p w:rsidR="002F586C" w:rsidRDefault="002F586C" w:rsidP="002F586C">
      <w:r>
        <w:t xml:space="preserve">This will be essentially the same as the Student Upload Data Selection Dialogue (see page </w:t>
      </w:r>
      <w:fldSimple w:instr=" PAGEREF  StudentUploadDataSelectionDialogue \# &quot;0&quot;  \* MERGEFORMAT ">
        <w:r w:rsidR="00A61A3E">
          <w:rPr>
            <w:noProof/>
          </w:rPr>
          <w:t>14</w:t>
        </w:r>
      </w:fldSimple>
      <w:r w:rsidR="00214E39">
        <w:t>) except instead of saying Upload Students in the title it will say 'Upload Library Barcodes'.</w:t>
      </w:r>
    </w:p>
    <w:p w:rsidR="00214E39" w:rsidRDefault="00214E39" w:rsidP="002F586C"/>
    <w:p w:rsidR="00214E39" w:rsidRDefault="00214E39" w:rsidP="002F586C">
      <w:r>
        <w:t>The rest of the behaviour and appearance of the dialogue will be essentially the same.</w:t>
      </w:r>
    </w:p>
    <w:p w:rsidR="00214E39" w:rsidRDefault="00214E39" w:rsidP="002F586C"/>
    <w:p w:rsidR="00214E39" w:rsidRDefault="00214E39" w:rsidP="00214E39">
      <w:pPr>
        <w:pStyle w:val="Heading2"/>
      </w:pPr>
      <w:bookmarkStart w:id="56" w:name="_Toc392245834"/>
      <w:r>
        <w:t>Uploading Library Barcode Data Dialogue</w:t>
      </w:r>
      <w:bookmarkEnd w:id="56"/>
    </w:p>
    <w:p w:rsidR="00214E39" w:rsidRDefault="00214E39" w:rsidP="00214E39"/>
    <w:p w:rsidR="00214E39" w:rsidRDefault="00214E39" w:rsidP="00214E39">
      <w:r>
        <w:t>This will be essentially the same as the Upload</w:t>
      </w:r>
      <w:r w:rsidR="00065ECA">
        <w:t>ing Student</w:t>
      </w:r>
      <w:r>
        <w:t xml:space="preserve"> Data Selection Dialogue (see page </w:t>
      </w:r>
      <w:fldSimple w:instr=" PAGEREF  UploadingStudentDataDialogue \# &quot;0&quot;  \* MERGEFORMAT ">
        <w:r w:rsidR="00A61A3E">
          <w:rPr>
            <w:noProof/>
          </w:rPr>
          <w:t>17</w:t>
        </w:r>
      </w:fldSimple>
      <w:r>
        <w:t>) except instead of saying Uploading Student Data in the title it will say 'Uploading Library Barcode Data'.</w:t>
      </w:r>
    </w:p>
    <w:p w:rsidR="00214E39" w:rsidRDefault="00214E39" w:rsidP="00214E39"/>
    <w:p w:rsidR="00214E39" w:rsidRDefault="00214E39" w:rsidP="00214E39">
      <w:r>
        <w:t>The rest of the behaviour and appearance of the dialogue will be essentially the same.</w:t>
      </w:r>
    </w:p>
    <w:p w:rsidR="00214E39" w:rsidRDefault="00214E39" w:rsidP="00214E39"/>
    <w:p w:rsidR="00214E39" w:rsidRDefault="00214E39" w:rsidP="00214E39">
      <w:pPr>
        <w:pStyle w:val="Heading2"/>
      </w:pPr>
      <w:bookmarkStart w:id="57" w:name="_Toc392245835"/>
      <w:r>
        <w:t>Library Barcode Data Uploaded Dialogue</w:t>
      </w:r>
      <w:bookmarkEnd w:id="57"/>
    </w:p>
    <w:p w:rsidR="00214E39" w:rsidRDefault="00214E39" w:rsidP="00214E39"/>
    <w:p w:rsidR="00214E39" w:rsidRDefault="00214E39" w:rsidP="00214E39">
      <w:r>
        <w:t xml:space="preserve">This will be essentially the same as the Student Data Uploaded Dialogue (see page </w:t>
      </w:r>
      <w:fldSimple w:instr=" PAGEREF  StudentDataUploadedDialogue \# &quot;0&quot;  \* MERGEFORMAT ">
        <w:r w:rsidR="00A61A3E">
          <w:rPr>
            <w:noProof/>
          </w:rPr>
          <w:t>20</w:t>
        </w:r>
      </w:fldSimple>
      <w:r>
        <w:t>) except:</w:t>
      </w:r>
    </w:p>
    <w:p w:rsidR="00214E39" w:rsidRDefault="00214E39" w:rsidP="00214E39"/>
    <w:p w:rsidR="00214E39" w:rsidRDefault="00214E39" w:rsidP="00214E39">
      <w:r>
        <w:t>i. Instead of saying Student Data Uploaded in the title it will say Library Barcode Data Uploaded'.</w:t>
      </w:r>
    </w:p>
    <w:p w:rsidR="00214E39" w:rsidRDefault="00214E39" w:rsidP="00214E39">
      <w:r>
        <w:t>ii. Instead of saying [n] students have been imported it will say '[n] library barcodes have been imported.'</w:t>
      </w:r>
    </w:p>
    <w:p w:rsidR="00214E39" w:rsidRDefault="00214E39" w:rsidP="00214E39">
      <w:r>
        <w:t>ii. The log will have the following feedback:</w:t>
      </w:r>
    </w:p>
    <w:p w:rsidR="00214E39" w:rsidRDefault="00214E39" w:rsidP="00214E39"/>
    <w:p w:rsidR="00CE6E00" w:rsidRDefault="00CE6E00" w:rsidP="00214E39">
      <w:r>
        <w:t>For students with unmatched CIDs:</w:t>
      </w:r>
    </w:p>
    <w:p w:rsidR="00CE6E00" w:rsidRDefault="00CE6E00" w:rsidP="00214E39">
      <w:r w:rsidRPr="00CE6E00">
        <w:t>"</w:t>
      </w:r>
      <w:r>
        <w:t>Student with CID</w:t>
      </w:r>
      <w:r w:rsidRPr="00CE6E00">
        <w:t>: [" &amp; [</w:t>
      </w:r>
      <w:r>
        <w:t>CID</w:t>
      </w:r>
      <w:r w:rsidRPr="00CE6E00">
        <w:t>] &amp; "] - Row (" &amp; [row] &amp; ") could not be found in the system."</w:t>
      </w:r>
    </w:p>
    <w:p w:rsidR="00CE6E00" w:rsidRDefault="00CE6E00" w:rsidP="00214E39"/>
    <w:p w:rsidR="00CE6E00" w:rsidRDefault="00CE6E00" w:rsidP="00214E39">
      <w:r>
        <w:t>For students with a barcode in an invalid format (including nulls - write nulls as '(null)')</w:t>
      </w:r>
    </w:p>
    <w:p w:rsidR="00CE6E00" w:rsidRDefault="00CE6E00" w:rsidP="00214E39">
      <w:r w:rsidRPr="00CE6E00">
        <w:t xml:space="preserve">"Student with CID: [" &amp; [CID] &amp; "] - Row (" &amp; [row] &amp; ") </w:t>
      </w:r>
      <w:r>
        <w:t>has a library barcode in an invalid format '[LibraryBarcode]' and could not be entered into the system</w:t>
      </w:r>
      <w:r w:rsidRPr="00CE6E00">
        <w:t>."</w:t>
      </w:r>
    </w:p>
    <w:p w:rsidR="00801A28" w:rsidRDefault="00801A28" w:rsidP="00214E39"/>
    <w:p w:rsidR="00801A28" w:rsidRDefault="00801A28" w:rsidP="00801A28">
      <w:r>
        <w:t>For students with a barcode in a non-unique barcode:</w:t>
      </w:r>
    </w:p>
    <w:p w:rsidR="00801A28" w:rsidRDefault="00801A28" w:rsidP="00801A28">
      <w:r>
        <w:t>"Student with CID: [" &amp; [CID] &amp; "] - Row (" &amp; [row] &amp; ") has a library barcode which has been assigned to another student [[MatchingStudentCID]] and could not be entered into the system."</w:t>
      </w:r>
    </w:p>
    <w:p w:rsidR="00801A28" w:rsidRDefault="00801A28" w:rsidP="00801A28"/>
    <w:p w:rsidR="00801A28" w:rsidRDefault="00801A28" w:rsidP="00801A28">
      <w:r>
        <w:t>For invalid file formats:</w:t>
      </w:r>
    </w:p>
    <w:p w:rsidR="00801A28" w:rsidRDefault="00801A28" w:rsidP="00801A28">
      <w:r>
        <w:t>"File [Filename] is in an invalid format and could not be imported"</w:t>
      </w:r>
    </w:p>
    <w:p w:rsidR="00CE6E00" w:rsidRDefault="00CE6E00" w:rsidP="00214E39"/>
    <w:p w:rsidR="00214E39" w:rsidRDefault="00214E39" w:rsidP="00214E39">
      <w:r>
        <w:t>The rest of the behaviour and appearance of the dialogue will be essentially the same.</w:t>
      </w:r>
    </w:p>
    <w:p w:rsidR="00A61A3E" w:rsidRDefault="00A61A3E" w:rsidP="00214E39"/>
    <w:p w:rsidR="00A61A3E" w:rsidRDefault="00A61A3E" w:rsidP="00214E39">
      <w:r>
        <w:t>A new import button will be added to the Switchboard labelled 'Lib' with the tooltip "Import library barcodes".</w:t>
      </w:r>
    </w:p>
    <w:p w:rsidR="00CE6E00" w:rsidRDefault="00CE6E00" w:rsidP="00214E39"/>
    <w:p w:rsidR="00680EBD" w:rsidRDefault="00680EBD">
      <w:pPr>
        <w:spacing w:after="200" w:line="276" w:lineRule="auto"/>
        <w:contextualSpacing w:val="0"/>
        <w:rPr>
          <w:rFonts w:eastAsiaTheme="majorEastAsia" w:cstheme="minorHAnsi"/>
          <w:b/>
          <w:bCs/>
          <w:color w:val="4E9AD2"/>
          <w:szCs w:val="22"/>
        </w:rPr>
      </w:pPr>
      <w:r>
        <w:br w:type="page"/>
      </w:r>
    </w:p>
    <w:p w:rsidR="00CE6E00" w:rsidRDefault="00CE6E00" w:rsidP="00CE6E00">
      <w:pPr>
        <w:pStyle w:val="Heading2"/>
      </w:pPr>
      <w:bookmarkStart w:id="58" w:name="_Toc392245836"/>
      <w:r>
        <w:t>Library Barcode Data Import File Format</w:t>
      </w:r>
      <w:bookmarkEnd w:id="58"/>
    </w:p>
    <w:p w:rsidR="00CE6E00" w:rsidRDefault="00CE6E00" w:rsidP="00CE6E00"/>
    <w:p w:rsidR="00CE6E00" w:rsidRDefault="00CE6E00" w:rsidP="00CE6E00">
      <w:r>
        <w:t>The import file is an Excel spreadsheet in xls format. The first row contains field titles.</w:t>
      </w:r>
    </w:p>
    <w:p w:rsidR="00CE6E00" w:rsidRDefault="00CE6E00" w:rsidP="00214E39"/>
    <w:tbl>
      <w:tblPr>
        <w:tblStyle w:val="TableGrid"/>
        <w:tblW w:w="10715" w:type="dxa"/>
        <w:tblBorders>
          <w:top w:val="none" w:sz="0" w:space="0" w:color="auto"/>
          <w:left w:val="none" w:sz="0" w:space="0" w:color="auto"/>
          <w:bottom w:val="none" w:sz="0" w:space="0" w:color="auto"/>
          <w:right w:val="none" w:sz="0" w:space="0" w:color="auto"/>
          <w:insideH w:val="dotted" w:sz="4" w:space="0" w:color="808080" w:themeColor="background1" w:themeShade="80"/>
          <w:insideV w:val="none" w:sz="0" w:space="0" w:color="auto"/>
        </w:tblBorders>
        <w:tblLook w:val="04A0"/>
      </w:tblPr>
      <w:tblGrid>
        <w:gridCol w:w="959"/>
        <w:gridCol w:w="2693"/>
        <w:gridCol w:w="7063"/>
      </w:tblGrid>
      <w:tr w:rsidR="00CE6E00" w:rsidRPr="00EF6866" w:rsidTr="00194281">
        <w:tc>
          <w:tcPr>
            <w:tcW w:w="959" w:type="dxa"/>
          </w:tcPr>
          <w:p w:rsidR="00CE6E00" w:rsidRPr="00EF6866" w:rsidRDefault="00CE6E00" w:rsidP="00194281">
            <w:pPr>
              <w:rPr>
                <w:b/>
              </w:rPr>
            </w:pPr>
            <w:r>
              <w:rPr>
                <w:b/>
              </w:rPr>
              <w:t>Column Position</w:t>
            </w:r>
          </w:p>
        </w:tc>
        <w:tc>
          <w:tcPr>
            <w:tcW w:w="2693" w:type="dxa"/>
          </w:tcPr>
          <w:p w:rsidR="00CE6E00" w:rsidRPr="00EF6866" w:rsidRDefault="00CE6E00" w:rsidP="00194281">
            <w:pPr>
              <w:rPr>
                <w:b/>
              </w:rPr>
            </w:pPr>
            <w:r w:rsidRPr="00EF6866">
              <w:rPr>
                <w:b/>
              </w:rPr>
              <w:t>Column Name</w:t>
            </w:r>
          </w:p>
        </w:tc>
        <w:tc>
          <w:tcPr>
            <w:tcW w:w="7063" w:type="dxa"/>
          </w:tcPr>
          <w:p w:rsidR="00CE6E00" w:rsidRPr="00EF6866" w:rsidRDefault="00CE6E00" w:rsidP="00194281">
            <w:pPr>
              <w:rPr>
                <w:b/>
              </w:rPr>
            </w:pPr>
            <w:r w:rsidRPr="00EF6866">
              <w:rPr>
                <w:b/>
              </w:rPr>
              <w:t>Expected data</w:t>
            </w:r>
          </w:p>
        </w:tc>
      </w:tr>
      <w:tr w:rsidR="00CE6E00" w:rsidRPr="00EF6866" w:rsidTr="00194281">
        <w:tc>
          <w:tcPr>
            <w:tcW w:w="959" w:type="dxa"/>
          </w:tcPr>
          <w:p w:rsidR="00CE6E00" w:rsidRPr="00EF6866" w:rsidRDefault="00CE6E00" w:rsidP="00194281">
            <w:r>
              <w:t>A(1)</w:t>
            </w:r>
          </w:p>
        </w:tc>
        <w:tc>
          <w:tcPr>
            <w:tcW w:w="2693" w:type="dxa"/>
          </w:tcPr>
          <w:p w:rsidR="00CE6E00" w:rsidRPr="00EF6866" w:rsidRDefault="00CE6E00" w:rsidP="00194281">
            <w:r>
              <w:t>CID</w:t>
            </w:r>
          </w:p>
        </w:tc>
        <w:tc>
          <w:tcPr>
            <w:tcW w:w="7063" w:type="dxa"/>
          </w:tcPr>
          <w:p w:rsidR="00CE6E00" w:rsidRPr="00EF6866" w:rsidRDefault="00CE6E00" w:rsidP="00194281">
            <w:r>
              <w:t xml:space="preserve">Text (normally in the format '00######') - </w:t>
            </w:r>
            <w:r w:rsidRPr="00630CA9">
              <w:rPr>
                <w:i/>
              </w:rPr>
              <w:t>Are they unique?</w:t>
            </w:r>
            <w:r>
              <w:rPr>
                <w:i/>
              </w:rPr>
              <w:t xml:space="preserve"> What to do if already in database?</w:t>
            </w:r>
          </w:p>
        </w:tc>
      </w:tr>
      <w:tr w:rsidR="00CE6E00" w:rsidRPr="00EF6866" w:rsidTr="00194281">
        <w:tc>
          <w:tcPr>
            <w:tcW w:w="959" w:type="dxa"/>
          </w:tcPr>
          <w:p w:rsidR="00CE6E00" w:rsidRPr="00EF6866" w:rsidRDefault="00CE6E00" w:rsidP="00194281">
            <w:r>
              <w:t>B(2)</w:t>
            </w:r>
          </w:p>
        </w:tc>
        <w:tc>
          <w:tcPr>
            <w:tcW w:w="2693" w:type="dxa"/>
          </w:tcPr>
          <w:p w:rsidR="00CE6E00" w:rsidRPr="00EF6866" w:rsidRDefault="00CE6E00" w:rsidP="00194281">
            <w:r>
              <w:t>Library barcode</w:t>
            </w:r>
          </w:p>
        </w:tc>
        <w:tc>
          <w:tcPr>
            <w:tcW w:w="7063" w:type="dxa"/>
          </w:tcPr>
          <w:p w:rsidR="00CE6E00" w:rsidRPr="007D108B" w:rsidRDefault="00CE6E00" w:rsidP="00CE6E00">
            <w:pPr>
              <w:rPr>
                <w:i/>
              </w:rPr>
            </w:pPr>
            <w:r>
              <w:t>Text (normally 10 characters)</w:t>
            </w:r>
          </w:p>
        </w:tc>
      </w:tr>
    </w:tbl>
    <w:p w:rsidR="00CE6E00" w:rsidRDefault="00CE6E00" w:rsidP="00214E39"/>
    <w:p w:rsidR="00F4197B" w:rsidRDefault="00F4197B" w:rsidP="00F4197B">
      <w:pPr>
        <w:pStyle w:val="Heading2"/>
      </w:pPr>
      <w:bookmarkStart w:id="59" w:name="_Toc392245837"/>
      <w:r>
        <w:t>Permissions</w:t>
      </w:r>
      <w:bookmarkEnd w:id="59"/>
    </w:p>
    <w:p w:rsidR="00F4197B" w:rsidRDefault="00F4197B" w:rsidP="00F4197B"/>
    <w:p w:rsidR="00F4197B" w:rsidRDefault="00F4197B" w:rsidP="00F4197B">
      <w:r>
        <w:t>Importing is only available to admins.</w:t>
      </w:r>
    </w:p>
    <w:p w:rsidR="00F4197B" w:rsidRDefault="00F4197B" w:rsidP="00F4197B"/>
    <w:p w:rsidR="00F4197B" w:rsidRDefault="00F4197B">
      <w:pPr>
        <w:spacing w:after="200" w:line="276" w:lineRule="auto"/>
        <w:contextualSpacing w:val="0"/>
        <w:rPr>
          <w:rFonts w:eastAsiaTheme="majorEastAsia" w:cstheme="minorHAnsi"/>
          <w:b/>
          <w:bCs/>
          <w:color w:val="0063A5"/>
          <w:szCs w:val="22"/>
        </w:rPr>
      </w:pPr>
      <w:r>
        <w:br w:type="page"/>
      </w:r>
    </w:p>
    <w:p w:rsidR="0051438C" w:rsidRDefault="0051438C" w:rsidP="0051438C">
      <w:pPr>
        <w:pStyle w:val="Heading1"/>
      </w:pPr>
      <w:bookmarkStart w:id="60" w:name="_Toc392245838"/>
      <w:r>
        <w:t>Course Screen Changes</w:t>
      </w:r>
      <w:bookmarkEnd w:id="60"/>
    </w:p>
    <w:p w:rsidR="0051438C" w:rsidRDefault="0051438C" w:rsidP="0051438C"/>
    <w:p w:rsidR="0051438C" w:rsidRDefault="0051438C" w:rsidP="0051438C">
      <w:pPr>
        <w:pStyle w:val="Heading2"/>
      </w:pPr>
      <w:bookmarkStart w:id="61" w:name="_Toc392245839"/>
      <w:r>
        <w:t>Search within results</w:t>
      </w:r>
      <w:bookmarkEnd w:id="61"/>
    </w:p>
    <w:p w:rsidR="0051438C" w:rsidRDefault="0051438C" w:rsidP="0051438C"/>
    <w:p w:rsidR="0051438C" w:rsidRDefault="0051438C" w:rsidP="0051438C">
      <w:r>
        <w:t>When the user selects the 'Within results' checkbox a space slides out underneath the filter to show the filters currently in place. When a filter is created (by selecting a category and value) the filter appears in text in the white space and the filter is applied. If another filter is created this is added to the list of filters and the next filter is applied in addition to the existing filter. If the 'Within results' checkbox is unchecked the white area slides away and the filters un-applied. Re-checking the checkbox will re-apply the last set of filters created. If a new filter is created while the 'Within results' checkbox is unchecked any existing filters will be cleared.</w:t>
      </w:r>
    </w:p>
    <w:p w:rsidR="0051438C" w:rsidRDefault="0051438C" w:rsidP="0051438C"/>
    <w:p w:rsidR="0051438C" w:rsidRDefault="0051438C" w:rsidP="0051438C">
      <w:r>
        <w:rPr>
          <w:noProof/>
          <w:lang w:eastAsia="en-GB"/>
        </w:rPr>
        <w:drawing>
          <wp:inline distT="0" distB="0" distL="0" distR="0">
            <wp:extent cx="6660515" cy="5281930"/>
            <wp:effectExtent l="190500" t="152400" r="178435" b="128270"/>
            <wp:docPr id="11" name="Picture 10" descr="Imperial Horizons Screenshot 5 - Courses search within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creenshot 5 - Courses search within results.png"/>
                    <pic:cNvPicPr/>
                  </pic:nvPicPr>
                  <pic:blipFill>
                    <a:blip r:embed="rId16" cstate="print"/>
                    <a:stretch>
                      <a:fillRect/>
                    </a:stretch>
                  </pic:blipFill>
                  <pic:spPr>
                    <a:xfrm>
                      <a:off x="0" y="0"/>
                      <a:ext cx="6660515" cy="5281930"/>
                    </a:xfrm>
                    <a:prstGeom prst="rect">
                      <a:avLst/>
                    </a:prstGeom>
                    <a:ln>
                      <a:noFill/>
                    </a:ln>
                    <a:effectLst>
                      <a:outerShdw blurRad="190500" algn="tl" rotWithShape="0">
                        <a:srgbClr val="000000">
                          <a:alpha val="70000"/>
                        </a:srgbClr>
                      </a:outerShdw>
                    </a:effectLst>
                  </pic:spPr>
                </pic:pic>
              </a:graphicData>
            </a:graphic>
          </wp:inline>
        </w:drawing>
      </w:r>
    </w:p>
    <w:p w:rsidR="0051438C" w:rsidRDefault="0051438C" w:rsidP="0051438C">
      <w:pPr>
        <w:pStyle w:val="Heading3"/>
      </w:pPr>
      <w:bookmarkStart w:id="62" w:name="_Toc392245840"/>
      <w:r>
        <w:t>Within results checkbox</w:t>
      </w:r>
      <w:bookmarkEnd w:id="62"/>
    </w:p>
    <w:p w:rsidR="0051438C" w:rsidRDefault="0051438C" w:rsidP="0051438C"/>
    <w:p w:rsidR="0051438C" w:rsidRDefault="0051438C" w:rsidP="0051438C">
      <w:r w:rsidRPr="00FC58F1">
        <w:rPr>
          <w:b/>
        </w:rPr>
        <w:t>Type</w:t>
      </w:r>
      <w:r>
        <w:t xml:space="preserve"> Checkbox</w:t>
      </w:r>
    </w:p>
    <w:p w:rsidR="0051438C" w:rsidRDefault="0051438C" w:rsidP="0051438C">
      <w:r>
        <w:rPr>
          <w:b/>
        </w:rPr>
        <w:t>Text</w:t>
      </w:r>
      <w:r>
        <w:t xml:space="preserve"> As per screen-shot </w:t>
      </w:r>
    </w:p>
    <w:p w:rsidR="0051438C" w:rsidRDefault="0051438C" w:rsidP="0051438C">
      <w:r>
        <w:rPr>
          <w:b/>
        </w:rPr>
        <w:t>Fonts</w:t>
      </w:r>
      <w:r>
        <w:t xml:space="preserve"> Arial around 18pt in a style and relative size as per screen-shot.</w:t>
      </w:r>
    </w:p>
    <w:p w:rsidR="0051438C" w:rsidRDefault="0051438C" w:rsidP="0051438C">
      <w:r>
        <w:rPr>
          <w:b/>
        </w:rPr>
        <w:t>Colours</w:t>
      </w:r>
      <w:r>
        <w:t xml:space="preserve"> Imperial Dark Blue</w:t>
      </w:r>
    </w:p>
    <w:p w:rsidR="0051438C" w:rsidRDefault="0051438C" w:rsidP="0051438C">
      <w:r w:rsidRPr="00FC58F1">
        <w:rPr>
          <w:b/>
        </w:rPr>
        <w:t>Position</w:t>
      </w:r>
      <w:r>
        <w:t xml:space="preserve"> As per screen-shot.</w:t>
      </w:r>
    </w:p>
    <w:p w:rsidR="0051438C" w:rsidRDefault="0051438C" w:rsidP="0051438C">
      <w:r w:rsidRPr="00FC58F1">
        <w:rPr>
          <w:b/>
        </w:rPr>
        <w:t>Alignment</w:t>
      </w:r>
      <w:r>
        <w:t xml:space="preserve"> As per screen-shot.</w:t>
      </w:r>
    </w:p>
    <w:p w:rsidR="0051438C" w:rsidRDefault="0051438C" w:rsidP="0051438C">
      <w:r w:rsidRPr="00FC58F1">
        <w:rPr>
          <w:b/>
        </w:rPr>
        <w:t>Limits</w:t>
      </w:r>
      <w:r>
        <w:t xml:space="preserve"> N/A</w:t>
      </w:r>
    </w:p>
    <w:p w:rsidR="0051438C" w:rsidRDefault="0051438C" w:rsidP="0051438C">
      <w:r w:rsidRPr="00FC58F1">
        <w:rPr>
          <w:b/>
        </w:rPr>
        <w:t>Default value</w:t>
      </w:r>
      <w:r>
        <w:t xml:space="preserve"> N/A</w:t>
      </w:r>
    </w:p>
    <w:p w:rsidR="0051438C" w:rsidRPr="00666FB1" w:rsidRDefault="0051438C" w:rsidP="0051438C">
      <w:r w:rsidRPr="00FC58F1">
        <w:rPr>
          <w:b/>
        </w:rPr>
        <w:t>Items</w:t>
      </w:r>
      <w:r>
        <w:rPr>
          <w:b/>
        </w:rPr>
        <w:t xml:space="preserve"> </w:t>
      </w:r>
      <w:r>
        <w:t>N/A</w:t>
      </w:r>
    </w:p>
    <w:p w:rsidR="0051438C" w:rsidRDefault="0051438C" w:rsidP="0051438C">
      <w:r w:rsidRPr="00FC58F1">
        <w:rPr>
          <w:b/>
        </w:rPr>
        <w:t>Tool-tips</w:t>
      </w:r>
      <w:r>
        <w:t xml:space="preserve"> 'Click to toggle searching within results'</w:t>
      </w:r>
    </w:p>
    <w:p w:rsidR="0051438C" w:rsidRDefault="0051438C" w:rsidP="0051438C">
      <w:r w:rsidRPr="00FC58F1">
        <w:rPr>
          <w:b/>
        </w:rPr>
        <w:t>Interactions</w:t>
      </w:r>
      <w:r>
        <w:t xml:space="preserve"> Standard behaviour. Checking the box will slide open the filter textarea where filters are written and apply any existing filters. Clearing the checkbox will slide the filter textarea back and un-apply any filters. When a filter is created with the checkbox cleared any existing filters will also be cleared.</w:t>
      </w:r>
    </w:p>
    <w:p w:rsidR="0051438C" w:rsidRDefault="0051438C" w:rsidP="0051438C">
      <w:r>
        <w:rPr>
          <w:b/>
        </w:rPr>
        <w:t xml:space="preserve">Calculations </w:t>
      </w:r>
      <w:r>
        <w:t>N/A</w:t>
      </w:r>
    </w:p>
    <w:p w:rsidR="0051438C" w:rsidRDefault="0051438C" w:rsidP="0051438C">
      <w:r>
        <w:rPr>
          <w:b/>
        </w:rPr>
        <w:t>Validation</w:t>
      </w:r>
      <w:r>
        <w:t xml:space="preserve"> </w:t>
      </w:r>
      <w:r w:rsidRPr="00955E74">
        <w:t>N/A</w:t>
      </w:r>
    </w:p>
    <w:p w:rsidR="0051438C" w:rsidRDefault="0051438C" w:rsidP="0051438C"/>
    <w:p w:rsidR="0051438C" w:rsidRDefault="0051438C" w:rsidP="0051438C">
      <w:pPr>
        <w:pStyle w:val="Heading3"/>
      </w:pPr>
      <w:bookmarkStart w:id="63" w:name="_Toc392245841"/>
      <w:r>
        <w:t>Filter Textarea</w:t>
      </w:r>
      <w:bookmarkEnd w:id="63"/>
    </w:p>
    <w:p w:rsidR="0051438C" w:rsidRDefault="0051438C" w:rsidP="0051438C"/>
    <w:p w:rsidR="0051438C" w:rsidRDefault="0051438C" w:rsidP="0051438C">
      <w:r w:rsidRPr="00FC58F1">
        <w:rPr>
          <w:b/>
        </w:rPr>
        <w:t>Type</w:t>
      </w:r>
      <w:r>
        <w:t xml:space="preserve"> Textarea</w:t>
      </w:r>
    </w:p>
    <w:p w:rsidR="0051438C" w:rsidRDefault="0051438C" w:rsidP="0051438C">
      <w:r>
        <w:rPr>
          <w:b/>
        </w:rPr>
        <w:t>Text</w:t>
      </w:r>
      <w:r>
        <w:t xml:space="preserve"> As per screen-shot </w:t>
      </w:r>
    </w:p>
    <w:p w:rsidR="0051438C" w:rsidRDefault="0051438C" w:rsidP="0051438C">
      <w:r>
        <w:rPr>
          <w:b/>
        </w:rPr>
        <w:t>Fonts</w:t>
      </w:r>
      <w:r>
        <w:t xml:space="preserve"> Arial around 12pt in a style and relative size as per screen-shot.</w:t>
      </w:r>
    </w:p>
    <w:p w:rsidR="0051438C" w:rsidRDefault="0051438C" w:rsidP="0051438C">
      <w:r>
        <w:rPr>
          <w:b/>
        </w:rPr>
        <w:t>Colours</w:t>
      </w:r>
      <w:r>
        <w:t xml:space="preserve"> White background and grey text</w:t>
      </w:r>
    </w:p>
    <w:p w:rsidR="0051438C" w:rsidRDefault="0051438C" w:rsidP="0051438C">
      <w:r w:rsidRPr="00FC58F1">
        <w:rPr>
          <w:b/>
        </w:rPr>
        <w:t>Position</w:t>
      </w:r>
      <w:r>
        <w:t xml:space="preserve"> As per screen-shot.</w:t>
      </w:r>
    </w:p>
    <w:p w:rsidR="0051438C" w:rsidRDefault="0051438C" w:rsidP="0051438C">
      <w:r w:rsidRPr="00FC58F1">
        <w:rPr>
          <w:b/>
        </w:rPr>
        <w:t>Alignment</w:t>
      </w:r>
      <w:r>
        <w:t xml:space="preserve"> As per screen-shot.</w:t>
      </w:r>
    </w:p>
    <w:p w:rsidR="0051438C" w:rsidRDefault="0051438C" w:rsidP="0051438C">
      <w:r w:rsidRPr="00FC58F1">
        <w:rPr>
          <w:b/>
        </w:rPr>
        <w:t>Limits</w:t>
      </w:r>
      <w:r>
        <w:t xml:space="preserve"> N/A</w:t>
      </w:r>
    </w:p>
    <w:p w:rsidR="0051438C" w:rsidRDefault="0051438C" w:rsidP="0051438C">
      <w:r w:rsidRPr="00FC58F1">
        <w:rPr>
          <w:b/>
        </w:rPr>
        <w:t>Default value</w:t>
      </w:r>
      <w:r>
        <w:t xml:space="preserve"> N/A</w:t>
      </w:r>
    </w:p>
    <w:p w:rsidR="0051438C" w:rsidRPr="00666FB1" w:rsidRDefault="0051438C" w:rsidP="0051438C">
      <w:r w:rsidRPr="00FC58F1">
        <w:rPr>
          <w:b/>
        </w:rPr>
        <w:t>Items</w:t>
      </w:r>
      <w:r>
        <w:rPr>
          <w:b/>
        </w:rPr>
        <w:t xml:space="preserve"> </w:t>
      </w:r>
      <w:r>
        <w:t>N/A</w:t>
      </w:r>
    </w:p>
    <w:p w:rsidR="0051438C" w:rsidRDefault="0051438C" w:rsidP="0051438C">
      <w:r w:rsidRPr="00FC58F1">
        <w:rPr>
          <w:b/>
        </w:rPr>
        <w:t>Tool-tips</w:t>
      </w:r>
      <w:r>
        <w:t xml:space="preserve"> N/A</w:t>
      </w:r>
    </w:p>
    <w:p w:rsidR="0051438C" w:rsidRDefault="0051438C" w:rsidP="0051438C">
      <w:r w:rsidRPr="00FC58F1">
        <w:rPr>
          <w:b/>
        </w:rPr>
        <w:t>Interactions</w:t>
      </w:r>
      <w:r>
        <w:t xml:space="preserve"> Scrollbar will appear when necessary on some browsers, or be there permanently on others. Scrolling shows standard behaviour. Filters are shown here, there is no further interaction, users cannot type here.</w:t>
      </w:r>
    </w:p>
    <w:p w:rsidR="0051438C" w:rsidRDefault="0051438C" w:rsidP="0051438C">
      <w:r>
        <w:rPr>
          <w:b/>
        </w:rPr>
        <w:t xml:space="preserve">Calculations </w:t>
      </w:r>
      <w:r>
        <w:t>N/A</w:t>
      </w:r>
    </w:p>
    <w:p w:rsidR="0051438C" w:rsidRDefault="0051438C" w:rsidP="0051438C">
      <w:r>
        <w:rPr>
          <w:b/>
        </w:rPr>
        <w:t>Validation</w:t>
      </w:r>
      <w:r>
        <w:t xml:space="preserve"> </w:t>
      </w:r>
      <w:r w:rsidRPr="00955E74">
        <w:t>N/A</w:t>
      </w:r>
    </w:p>
    <w:p w:rsidR="0051438C" w:rsidRDefault="0051438C" w:rsidP="0051438C"/>
    <w:p w:rsidR="00680EBD" w:rsidRDefault="00680EBD">
      <w:pPr>
        <w:spacing w:after="200" w:line="276" w:lineRule="auto"/>
        <w:contextualSpacing w:val="0"/>
        <w:rPr>
          <w:rFonts w:eastAsiaTheme="majorEastAsia" w:cstheme="minorHAnsi"/>
          <w:b/>
          <w:bCs/>
          <w:color w:val="4E9AD2"/>
          <w:szCs w:val="22"/>
        </w:rPr>
      </w:pPr>
      <w:r>
        <w:br w:type="page"/>
      </w:r>
    </w:p>
    <w:p w:rsidR="005D4F0D" w:rsidRDefault="005D4F0D" w:rsidP="005D4F0D">
      <w:pPr>
        <w:pStyle w:val="Heading2"/>
      </w:pPr>
      <w:bookmarkStart w:id="64" w:name="_Toc392245842"/>
      <w:r>
        <w:t>Searching for archived courses</w:t>
      </w:r>
      <w:bookmarkEnd w:id="64"/>
    </w:p>
    <w:p w:rsidR="005D4F0D" w:rsidRDefault="005D4F0D" w:rsidP="0051438C"/>
    <w:p w:rsidR="005D4F0D" w:rsidRDefault="005D4F0D" w:rsidP="0051438C">
      <w:r>
        <w:t>The filters will normally only show courses which have not been archived.</w:t>
      </w:r>
    </w:p>
    <w:p w:rsidR="00E51F6C" w:rsidRDefault="00E51F6C" w:rsidP="0051438C"/>
    <w:p w:rsidR="00E51F6C" w:rsidRDefault="00E51F6C" w:rsidP="0051438C">
      <w:r>
        <w:t>A new category will be added to the courses filter 'Year' and the data dropdown will contain all the years for which there are courses in the format yyyy-yy+1. A course is regarded as being associated with a particular year if it has groups associated with it that belong to that year. The filter will then ignore the archive flag and the user can search within results to pick out particular ranges of courses.</w:t>
      </w:r>
    </w:p>
    <w:p w:rsidR="00E51F6C" w:rsidRDefault="00E51F6C" w:rsidP="0051438C"/>
    <w:p w:rsidR="00E51F6C" w:rsidRDefault="00E51F6C" w:rsidP="0051438C">
      <w:r>
        <w:t>Another category will be added called 'Archive' and the data dropdown will contain the items 'Archived', 'Not archived' and  'All'. If the user selects 'Archived' then only archived courses will be returned by the filter. If they select 'Not archived' then only non-archived courses will be return</w:t>
      </w:r>
      <w:r w:rsidR="00661BBE">
        <w:t>ed</w:t>
      </w:r>
      <w:r>
        <w:t>, and if they select 'All' then all courses will be returned regardless of their archive status. The user can search within results to further refine the range.</w:t>
      </w:r>
    </w:p>
    <w:p w:rsidR="00E51F6C" w:rsidRDefault="00E51F6C" w:rsidP="0051438C"/>
    <w:p w:rsidR="00E51F6C" w:rsidRDefault="00E51F6C" w:rsidP="0051438C">
      <w:r>
        <w:t>Searching for a course in the search box will show the matching course regardless of its archive status.</w:t>
      </w:r>
    </w:p>
    <w:p w:rsidR="00E51F6C" w:rsidRDefault="00E51F6C" w:rsidP="0051438C"/>
    <w:p w:rsidR="00F4197B" w:rsidRDefault="00F4197B" w:rsidP="00F4197B">
      <w:pPr>
        <w:pStyle w:val="Heading2"/>
      </w:pPr>
      <w:bookmarkStart w:id="65" w:name="_Toc392245843"/>
      <w:r>
        <w:t>Permissions</w:t>
      </w:r>
      <w:bookmarkEnd w:id="65"/>
    </w:p>
    <w:p w:rsidR="00F4197B" w:rsidRDefault="00F4197B" w:rsidP="00F4197B"/>
    <w:p w:rsidR="00661BBE" w:rsidRDefault="00F4197B" w:rsidP="00F4197B">
      <w:pPr>
        <w:spacing w:after="200" w:line="276" w:lineRule="auto"/>
        <w:contextualSpacing w:val="0"/>
      </w:pPr>
      <w:r>
        <w:t>Available to all users.</w:t>
      </w:r>
      <w:r w:rsidR="00661BBE">
        <w:br w:type="page"/>
      </w:r>
    </w:p>
    <w:p w:rsidR="00661BBE" w:rsidRDefault="00661BBE" w:rsidP="00661BBE">
      <w:pPr>
        <w:pStyle w:val="Heading1"/>
      </w:pPr>
      <w:bookmarkStart w:id="66" w:name="_Toc392245844"/>
      <w:r>
        <w:t>Per User Usage Log</w:t>
      </w:r>
      <w:bookmarkEnd w:id="66"/>
    </w:p>
    <w:p w:rsidR="003D12FA" w:rsidRDefault="003D12FA" w:rsidP="00661BBE"/>
    <w:p w:rsidR="00C42F12" w:rsidRDefault="00C42F12" w:rsidP="00661BBE">
      <w:r>
        <w:t>The usage log appears in the format shown below. The main title is not repeated for multiple pages though the grid title is. It shows, with the most recent first, all the logins of the selected user between the selected dates.</w:t>
      </w:r>
    </w:p>
    <w:p w:rsidR="00C42F12" w:rsidRDefault="00C42F12" w:rsidP="00661BBE"/>
    <w:p w:rsidR="003D12FA" w:rsidRPr="009E3E95" w:rsidRDefault="003D12FA" w:rsidP="003D12FA">
      <w:pPr>
        <w:jc w:val="center"/>
        <w:rPr>
          <w:rFonts w:ascii="Arial" w:hAnsi="Arial" w:cs="Arial"/>
          <w:b/>
          <w:sz w:val="38"/>
        </w:rPr>
      </w:pPr>
      <w:r w:rsidRPr="009E3E95">
        <w:rPr>
          <w:rFonts w:ascii="Arial" w:hAnsi="Arial" w:cs="Arial"/>
          <w:b/>
          <w:sz w:val="38"/>
        </w:rPr>
        <w:t>Logins by [Username] between [StartDate] and [EndDate]</w:t>
      </w:r>
    </w:p>
    <w:p w:rsidR="003D12FA" w:rsidRPr="009E3E95" w:rsidRDefault="003D12FA" w:rsidP="003D12FA">
      <w:pPr>
        <w:jc w:val="center"/>
        <w:rPr>
          <w:rFonts w:ascii="Arial" w:hAnsi="Arial" w:cs="Arial"/>
        </w:rPr>
      </w:pPr>
      <w:r w:rsidRPr="009E3E95">
        <w:rPr>
          <w:rFonts w:ascii="Arial" w:hAnsi="Arial" w:cs="Arial"/>
        </w:rPr>
        <w:t>Most recent login shown first</w:t>
      </w:r>
    </w:p>
    <w:p w:rsidR="003D12FA" w:rsidRPr="009E3E95" w:rsidRDefault="003D12FA" w:rsidP="00661BBE">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815"/>
        <w:gridCol w:w="9890"/>
      </w:tblGrid>
      <w:tr w:rsidR="003D12FA" w:rsidRPr="009E3E95" w:rsidTr="003D12FA">
        <w:tc>
          <w:tcPr>
            <w:tcW w:w="713" w:type="dxa"/>
          </w:tcPr>
          <w:p w:rsidR="003D12FA" w:rsidRPr="009E3E95" w:rsidRDefault="003D12FA" w:rsidP="00C42F12">
            <w:pPr>
              <w:rPr>
                <w:rFonts w:ascii="Arial" w:hAnsi="Arial" w:cs="Arial"/>
                <w:b/>
              </w:rPr>
            </w:pPr>
            <w:r w:rsidRPr="009E3E95">
              <w:rPr>
                <w:rFonts w:ascii="Arial" w:hAnsi="Arial" w:cs="Arial"/>
                <w:b/>
              </w:rPr>
              <w:t>Login</w:t>
            </w:r>
          </w:p>
        </w:tc>
        <w:tc>
          <w:tcPr>
            <w:tcW w:w="9992" w:type="dxa"/>
          </w:tcPr>
          <w:p w:rsidR="003D12FA" w:rsidRDefault="003D12FA" w:rsidP="00C42F12">
            <w:pPr>
              <w:rPr>
                <w:rFonts w:ascii="Arial" w:hAnsi="Arial" w:cs="Arial"/>
                <w:b/>
              </w:rPr>
            </w:pPr>
            <w:r w:rsidRPr="009E3E95">
              <w:rPr>
                <w:rFonts w:ascii="Arial" w:hAnsi="Arial" w:cs="Arial"/>
                <w:b/>
              </w:rPr>
              <w:t>Login date and time</w:t>
            </w:r>
          </w:p>
          <w:p w:rsidR="009E3E95" w:rsidRPr="009E3E95" w:rsidRDefault="009E3E95" w:rsidP="00C42F12">
            <w:pPr>
              <w:rPr>
                <w:rFonts w:ascii="Arial" w:hAnsi="Arial" w:cs="Arial"/>
                <w:b/>
              </w:rPr>
            </w:pP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2</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3</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4</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5</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6</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7</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8</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9E3E95" w:rsidP="00C42F12">
            <w:pPr>
              <w:rPr>
                <w:rFonts w:ascii="Arial" w:hAnsi="Arial" w:cs="Arial"/>
              </w:rPr>
            </w:pPr>
            <w:r w:rsidRPr="009E3E95">
              <w:rPr>
                <w:rFonts w:ascii="Arial" w:hAnsi="Arial" w:cs="Arial"/>
              </w:rPr>
              <w:t>9</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0</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1</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2</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3</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4</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5</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6</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7</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8</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r w:rsidR="003D12FA" w:rsidRPr="009E3E95" w:rsidTr="003D12FA">
        <w:tc>
          <w:tcPr>
            <w:tcW w:w="713" w:type="dxa"/>
          </w:tcPr>
          <w:p w:rsidR="003D12FA" w:rsidRPr="009E3E95" w:rsidRDefault="003D12FA" w:rsidP="00C42F12">
            <w:pPr>
              <w:rPr>
                <w:rFonts w:ascii="Arial" w:hAnsi="Arial" w:cs="Arial"/>
              </w:rPr>
            </w:pPr>
            <w:r w:rsidRPr="009E3E95">
              <w:rPr>
                <w:rFonts w:ascii="Arial" w:hAnsi="Arial" w:cs="Arial"/>
              </w:rPr>
              <w:t>1</w:t>
            </w:r>
            <w:r w:rsidR="009E3E95" w:rsidRPr="009E3E95">
              <w:rPr>
                <w:rFonts w:ascii="Arial" w:hAnsi="Arial" w:cs="Arial"/>
              </w:rPr>
              <w:t>9</w:t>
            </w:r>
          </w:p>
        </w:tc>
        <w:tc>
          <w:tcPr>
            <w:tcW w:w="9992" w:type="dxa"/>
          </w:tcPr>
          <w:p w:rsidR="003D12FA" w:rsidRPr="009E3E95" w:rsidRDefault="003D12FA" w:rsidP="00C42F12">
            <w:pPr>
              <w:rPr>
                <w:rFonts w:ascii="Arial" w:hAnsi="Arial" w:cs="Arial"/>
              </w:rPr>
            </w:pPr>
            <w:r w:rsidRPr="009E3E95">
              <w:rPr>
                <w:rFonts w:ascii="Arial" w:hAnsi="Arial" w:cs="Arial"/>
              </w:rPr>
              <w:t>dddd dd</w:t>
            </w:r>
            <w:r w:rsidRPr="009E3E95">
              <w:rPr>
                <w:rFonts w:ascii="Arial" w:hAnsi="Arial" w:cs="Arial"/>
                <w:vertAlign w:val="superscript"/>
              </w:rPr>
              <w:t>ss</w:t>
            </w:r>
            <w:r w:rsidRPr="009E3E95">
              <w:rPr>
                <w:rFonts w:ascii="Arial" w:hAnsi="Arial" w:cs="Arial"/>
              </w:rPr>
              <w:t xml:space="preserve"> mmmm yyyy at hh:mm</w:t>
            </w:r>
          </w:p>
        </w:tc>
      </w:tr>
    </w:tbl>
    <w:p w:rsidR="003D12FA" w:rsidRPr="009E3E95" w:rsidRDefault="003D12FA" w:rsidP="00661BBE">
      <w:pPr>
        <w:rPr>
          <w:rFonts w:ascii="Arial" w:hAnsi="Arial" w:cs="Arial"/>
        </w:rPr>
      </w:pPr>
    </w:p>
    <w:p w:rsidR="003D12FA" w:rsidRPr="009E3E95" w:rsidRDefault="003D12FA" w:rsidP="00661BBE">
      <w:pPr>
        <w:rPr>
          <w:rFonts w:ascii="Arial" w:hAnsi="Arial" w:cs="Arial"/>
        </w:rPr>
      </w:pPr>
    </w:p>
    <w:p w:rsidR="0070655C" w:rsidRDefault="003D12FA" w:rsidP="00661BBE">
      <w:pPr>
        <w:rPr>
          <w:rFonts w:ascii="Arial" w:hAnsi="Arial" w:cs="Arial"/>
        </w:rPr>
      </w:pPr>
      <w:r w:rsidRPr="009E3E95">
        <w:rPr>
          <w:rFonts w:ascii="Arial" w:hAnsi="Arial" w:cs="Arial"/>
          <w:b/>
        </w:rPr>
        <w:t>Total number of logins over time period</w:t>
      </w:r>
      <w:r w:rsidR="009E3E95" w:rsidRPr="009E3E95">
        <w:rPr>
          <w:rFonts w:ascii="Arial" w:hAnsi="Arial" w:cs="Arial"/>
          <w:b/>
        </w:rPr>
        <w:t>: 19</w:t>
      </w:r>
    </w:p>
    <w:p w:rsidR="0070655C" w:rsidRDefault="0070655C" w:rsidP="00661BBE">
      <w:pPr>
        <w:rPr>
          <w:rFonts w:ascii="Arial" w:hAnsi="Arial" w:cs="Arial"/>
        </w:rPr>
      </w:pPr>
    </w:p>
    <w:p w:rsidR="00C42F12" w:rsidRDefault="00C42F12" w:rsidP="00661BBE">
      <w:pPr>
        <w:rPr>
          <w:rFonts w:ascii="Arial" w:hAnsi="Arial" w:cs="Arial"/>
        </w:rPr>
      </w:pPr>
    </w:p>
    <w:p w:rsidR="00C42F12" w:rsidRDefault="00C42F12" w:rsidP="00C42F12">
      <w:pPr>
        <w:jc w:val="center"/>
        <w:rPr>
          <w:rFonts w:ascii="Arial" w:hAnsi="Arial" w:cs="Arial"/>
        </w:rPr>
      </w:pPr>
      <w:r>
        <w:rPr>
          <w:rFonts w:ascii="Arial" w:hAnsi="Arial" w:cs="Arial"/>
        </w:rPr>
        <w:t>[PageNumber]</w:t>
      </w:r>
    </w:p>
    <w:p w:rsidR="0070655C" w:rsidRDefault="0070655C">
      <w:pPr>
        <w:spacing w:after="200" w:line="276" w:lineRule="auto"/>
        <w:contextualSpacing w:val="0"/>
        <w:rPr>
          <w:rFonts w:ascii="Arial" w:hAnsi="Arial" w:cs="Arial"/>
        </w:rPr>
      </w:pPr>
      <w:r>
        <w:rPr>
          <w:rFonts w:ascii="Arial" w:hAnsi="Arial" w:cs="Arial"/>
        </w:rPr>
        <w:br w:type="page"/>
      </w:r>
    </w:p>
    <w:p w:rsidR="0070655C" w:rsidRDefault="0070655C" w:rsidP="0070655C">
      <w:pPr>
        <w:pStyle w:val="Heading2"/>
      </w:pPr>
      <w:bookmarkStart w:id="67" w:name="_Toc392245845"/>
      <w:r>
        <w:t>Select User Log Details Dialogue</w:t>
      </w:r>
      <w:bookmarkEnd w:id="67"/>
    </w:p>
    <w:p w:rsidR="0070655C" w:rsidRDefault="0070655C" w:rsidP="0070655C"/>
    <w:p w:rsidR="0070655C" w:rsidRDefault="0070655C" w:rsidP="0070655C">
      <w:r>
        <w:rPr>
          <w:noProof/>
          <w:lang w:eastAsia="en-GB"/>
        </w:rPr>
        <w:drawing>
          <wp:inline distT="0" distB="0" distL="0" distR="0">
            <wp:extent cx="6660515" cy="4995545"/>
            <wp:effectExtent l="190500" t="152400" r="178435" b="128905"/>
            <wp:docPr id="1" name="Picture 0" descr="Imperial Horizons Per User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Per User Usage Log.png"/>
                    <pic:cNvPicPr/>
                  </pic:nvPicPr>
                  <pic:blipFill>
                    <a:blip r:embed="rId17"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70655C" w:rsidRDefault="0070655C" w:rsidP="0070655C">
      <w:r>
        <w:t>From this dialogue the user can select the date range and user to view the log for. The 'from' and 'until' dates will default to the last month, but these can be changed as necessary.</w:t>
      </w:r>
    </w:p>
    <w:p w:rsidR="0070655C" w:rsidRDefault="0070655C" w:rsidP="0070655C"/>
    <w:p w:rsidR="0070655C" w:rsidRDefault="00065ECA" w:rsidP="0070655C">
      <w:r>
        <w:t>The report is accessed f</w:t>
      </w:r>
      <w:r w:rsidR="0070655C">
        <w:t>r</w:t>
      </w:r>
      <w:r>
        <w:t>o</w:t>
      </w:r>
      <w:r w:rsidR="0070655C">
        <w:t>m the standard reports selection screen.</w:t>
      </w:r>
    </w:p>
    <w:p w:rsidR="0070655C" w:rsidRDefault="0070655C" w:rsidP="0070655C"/>
    <w:p w:rsidR="00680EBD" w:rsidRDefault="00680EBD">
      <w:pPr>
        <w:spacing w:after="200" w:line="276" w:lineRule="auto"/>
        <w:contextualSpacing w:val="0"/>
        <w:rPr>
          <w:rFonts w:eastAsiaTheme="majorEastAsia" w:cstheme="minorHAnsi"/>
          <w:b/>
          <w:bCs/>
          <w:color w:val="4E9AD2"/>
          <w:sz w:val="20"/>
        </w:rPr>
      </w:pPr>
      <w:r>
        <w:br w:type="page"/>
      </w:r>
    </w:p>
    <w:p w:rsidR="0070655C" w:rsidRDefault="0070655C" w:rsidP="0070655C">
      <w:pPr>
        <w:pStyle w:val="Heading3"/>
      </w:pPr>
      <w:bookmarkStart w:id="68" w:name="_Toc392245846"/>
      <w:r>
        <w:t>User dropdown</w:t>
      </w:r>
      <w:bookmarkEnd w:id="68"/>
    </w:p>
    <w:p w:rsidR="0070655C" w:rsidRDefault="0070655C" w:rsidP="0070655C"/>
    <w:p w:rsidR="0070655C" w:rsidRDefault="0070655C" w:rsidP="0070655C">
      <w:r w:rsidRPr="00FC58F1">
        <w:rPr>
          <w:b/>
        </w:rPr>
        <w:t>Type</w:t>
      </w:r>
      <w:r>
        <w:t xml:space="preserve"> Label and dropdown</w:t>
      </w:r>
    </w:p>
    <w:p w:rsidR="0070655C" w:rsidRDefault="0070655C" w:rsidP="0070655C">
      <w:r>
        <w:rPr>
          <w:b/>
        </w:rPr>
        <w:t>Text</w:t>
      </w:r>
      <w:r>
        <w:t xml:space="preserve"> As per screen-shot </w:t>
      </w:r>
    </w:p>
    <w:p w:rsidR="0070655C" w:rsidRDefault="0070655C" w:rsidP="0070655C">
      <w:r>
        <w:rPr>
          <w:b/>
        </w:rPr>
        <w:t>Fonts</w:t>
      </w:r>
      <w:r>
        <w:t xml:space="preserve"> Arial around 24pt in a style and relative size as per screen-shot.</w:t>
      </w:r>
    </w:p>
    <w:p w:rsidR="0070655C" w:rsidRDefault="0070655C" w:rsidP="0070655C">
      <w:r>
        <w:rPr>
          <w:b/>
        </w:rPr>
        <w:t>Colours</w:t>
      </w:r>
      <w:r>
        <w:t xml:space="preserve"> Grey label text and black dropdown text</w:t>
      </w:r>
    </w:p>
    <w:p w:rsidR="0070655C" w:rsidRDefault="0070655C" w:rsidP="0070655C">
      <w:r w:rsidRPr="00FC58F1">
        <w:rPr>
          <w:b/>
        </w:rPr>
        <w:t>Position</w:t>
      </w:r>
      <w:r>
        <w:t xml:space="preserve"> As per screen-shot.</w:t>
      </w:r>
    </w:p>
    <w:p w:rsidR="0070655C" w:rsidRDefault="0070655C" w:rsidP="0070655C">
      <w:r w:rsidRPr="00FC58F1">
        <w:rPr>
          <w:b/>
        </w:rPr>
        <w:t>Alignment</w:t>
      </w:r>
      <w:r>
        <w:t xml:space="preserve"> As per screen-shot.</w:t>
      </w:r>
    </w:p>
    <w:p w:rsidR="0070655C" w:rsidRDefault="0070655C" w:rsidP="0070655C">
      <w:r w:rsidRPr="00FC58F1">
        <w:rPr>
          <w:b/>
        </w:rPr>
        <w:t>Limits</w:t>
      </w:r>
      <w:r>
        <w:t xml:space="preserve"> N/A</w:t>
      </w:r>
    </w:p>
    <w:p w:rsidR="0070655C" w:rsidRDefault="0070655C" w:rsidP="0070655C">
      <w:r w:rsidRPr="00FC58F1">
        <w:rPr>
          <w:b/>
        </w:rPr>
        <w:t>Default value</w:t>
      </w:r>
      <w:r>
        <w:t xml:space="preserve"> (blank)</w:t>
      </w:r>
    </w:p>
    <w:p w:rsidR="0070655C" w:rsidRPr="00666FB1" w:rsidRDefault="0070655C" w:rsidP="0070655C">
      <w:r w:rsidRPr="00FC58F1">
        <w:rPr>
          <w:b/>
        </w:rPr>
        <w:t>Items</w:t>
      </w:r>
      <w:r>
        <w:rPr>
          <w:b/>
        </w:rPr>
        <w:t xml:space="preserve"> </w:t>
      </w:r>
      <w:r>
        <w:t>All users in the system ordered alphabetically by user name.</w:t>
      </w:r>
    </w:p>
    <w:p w:rsidR="0070655C" w:rsidRDefault="0070655C" w:rsidP="0070655C">
      <w:r w:rsidRPr="00FC58F1">
        <w:rPr>
          <w:b/>
        </w:rPr>
        <w:t>Tool-tips</w:t>
      </w:r>
      <w:r>
        <w:t xml:space="preserve"> N/A</w:t>
      </w:r>
    </w:p>
    <w:p w:rsidR="0070655C" w:rsidRDefault="0070655C" w:rsidP="0070655C">
      <w:r w:rsidRPr="00FC58F1">
        <w:rPr>
          <w:b/>
        </w:rPr>
        <w:t>Interactions</w:t>
      </w:r>
      <w:r>
        <w:t xml:space="preserve"> Standard behaviour</w:t>
      </w:r>
    </w:p>
    <w:p w:rsidR="0070655C" w:rsidRDefault="0070655C" w:rsidP="0070655C">
      <w:r>
        <w:rPr>
          <w:b/>
        </w:rPr>
        <w:t xml:space="preserve">Calculations </w:t>
      </w:r>
      <w:r>
        <w:t>N/A</w:t>
      </w:r>
    </w:p>
    <w:p w:rsidR="0070655C" w:rsidRDefault="0070655C" w:rsidP="0070655C">
      <w:r>
        <w:rPr>
          <w:b/>
        </w:rPr>
        <w:t>Validation</w:t>
      </w:r>
      <w:r>
        <w:t xml:space="preserve"> A user must be selected or the Show link will remain disabled.</w:t>
      </w:r>
    </w:p>
    <w:p w:rsidR="0070655C" w:rsidRDefault="0070655C" w:rsidP="0070655C"/>
    <w:p w:rsidR="0070655C" w:rsidRDefault="0070655C" w:rsidP="0070655C">
      <w:pPr>
        <w:pStyle w:val="Heading3"/>
      </w:pPr>
      <w:bookmarkStart w:id="69" w:name="_Toc392245847"/>
      <w:r>
        <w:t>Select from date date</w:t>
      </w:r>
      <w:r w:rsidR="00F609EA">
        <w:t>-</w:t>
      </w:r>
      <w:r>
        <w:t>picker</w:t>
      </w:r>
      <w:bookmarkEnd w:id="69"/>
    </w:p>
    <w:p w:rsidR="0070655C" w:rsidRDefault="0070655C" w:rsidP="0070655C"/>
    <w:p w:rsidR="0070655C" w:rsidRDefault="0070655C" w:rsidP="0070655C">
      <w:r w:rsidRPr="00FC58F1">
        <w:rPr>
          <w:b/>
        </w:rPr>
        <w:t>Type</w:t>
      </w:r>
      <w:r>
        <w:t xml:space="preserve"> Label and </w:t>
      </w:r>
      <w:r w:rsidR="00F609EA">
        <w:t>date-picker</w:t>
      </w:r>
    </w:p>
    <w:p w:rsidR="0070655C" w:rsidRDefault="0070655C" w:rsidP="0070655C">
      <w:r>
        <w:rPr>
          <w:b/>
        </w:rPr>
        <w:t>Text</w:t>
      </w:r>
      <w:r>
        <w:t xml:space="preserve"> As per screen-shot </w:t>
      </w:r>
    </w:p>
    <w:p w:rsidR="0070655C" w:rsidRDefault="0070655C" w:rsidP="0070655C">
      <w:r>
        <w:rPr>
          <w:b/>
        </w:rPr>
        <w:t>Fonts</w:t>
      </w:r>
      <w:r>
        <w:t xml:space="preserve"> Arial around 24pt in a style and relative size as per screen-shot.</w:t>
      </w:r>
    </w:p>
    <w:p w:rsidR="0070655C" w:rsidRDefault="0070655C" w:rsidP="0070655C">
      <w:r>
        <w:rPr>
          <w:b/>
        </w:rPr>
        <w:t>Colours</w:t>
      </w:r>
      <w:r>
        <w:t xml:space="preserve"> Grey label text and black date-picker text</w:t>
      </w:r>
    </w:p>
    <w:p w:rsidR="0070655C" w:rsidRDefault="0070655C" w:rsidP="0070655C">
      <w:r w:rsidRPr="00FC58F1">
        <w:rPr>
          <w:b/>
        </w:rPr>
        <w:t>Position</w:t>
      </w:r>
      <w:r>
        <w:t xml:space="preserve"> As per screen-shot.</w:t>
      </w:r>
    </w:p>
    <w:p w:rsidR="0070655C" w:rsidRDefault="0070655C" w:rsidP="0070655C">
      <w:r w:rsidRPr="00FC58F1">
        <w:rPr>
          <w:b/>
        </w:rPr>
        <w:t>Alignment</w:t>
      </w:r>
      <w:r>
        <w:t xml:space="preserve"> As per screen-shot.</w:t>
      </w:r>
    </w:p>
    <w:p w:rsidR="0070655C" w:rsidRDefault="0070655C" w:rsidP="0070655C">
      <w:r w:rsidRPr="00FC58F1">
        <w:rPr>
          <w:b/>
        </w:rPr>
        <w:t>Limits</w:t>
      </w:r>
      <w:r>
        <w:t xml:space="preserve"> N/A</w:t>
      </w:r>
    </w:p>
    <w:p w:rsidR="0070655C" w:rsidRDefault="0070655C" w:rsidP="0070655C">
      <w:r w:rsidRPr="00FC58F1">
        <w:rPr>
          <w:b/>
        </w:rPr>
        <w:t>Default value</w:t>
      </w:r>
      <w:r>
        <w:t xml:space="preserve"> </w:t>
      </w:r>
      <w:r w:rsidR="00F609EA">
        <w:t>[Today's date minus 1 month]</w:t>
      </w:r>
    </w:p>
    <w:p w:rsidR="0070655C" w:rsidRPr="00666FB1" w:rsidRDefault="0070655C" w:rsidP="0070655C">
      <w:r w:rsidRPr="00FC58F1">
        <w:rPr>
          <w:b/>
        </w:rPr>
        <w:t>Items</w:t>
      </w:r>
      <w:r>
        <w:rPr>
          <w:b/>
        </w:rPr>
        <w:t xml:space="preserve"> </w:t>
      </w:r>
      <w:r w:rsidR="00F609EA">
        <w:t>N/A</w:t>
      </w:r>
    </w:p>
    <w:p w:rsidR="0070655C" w:rsidRDefault="0070655C" w:rsidP="0070655C">
      <w:r w:rsidRPr="00FC58F1">
        <w:rPr>
          <w:b/>
        </w:rPr>
        <w:t>Tool-tips</w:t>
      </w:r>
      <w:r>
        <w:t xml:space="preserve"> </w:t>
      </w:r>
      <w:r w:rsidR="00F609EA">
        <w:t>Select the beginning date for the log you would like to view (i.e. this is the oldest date).</w:t>
      </w:r>
    </w:p>
    <w:p w:rsidR="0070655C" w:rsidRDefault="0070655C" w:rsidP="0070655C">
      <w:r w:rsidRPr="00FC58F1">
        <w:rPr>
          <w:b/>
        </w:rPr>
        <w:t>Interactions</w:t>
      </w:r>
      <w:r>
        <w:t xml:space="preserve"> Standard behaviour</w:t>
      </w:r>
    </w:p>
    <w:p w:rsidR="0070655C" w:rsidRDefault="0070655C" w:rsidP="0070655C">
      <w:r>
        <w:rPr>
          <w:b/>
        </w:rPr>
        <w:t xml:space="preserve">Calculations </w:t>
      </w:r>
      <w:r>
        <w:t>N/A</w:t>
      </w:r>
    </w:p>
    <w:p w:rsidR="0070655C" w:rsidRDefault="0070655C" w:rsidP="0070655C">
      <w:r>
        <w:rPr>
          <w:b/>
        </w:rPr>
        <w:t>Validation</w:t>
      </w:r>
      <w:r>
        <w:t xml:space="preserve"> </w:t>
      </w:r>
      <w:r w:rsidR="00F609EA">
        <w:t>Must be older than the until date or the Show link will be disabled.</w:t>
      </w:r>
    </w:p>
    <w:p w:rsidR="00F609EA" w:rsidRDefault="00F609EA" w:rsidP="0070655C"/>
    <w:p w:rsidR="00680EBD" w:rsidRDefault="00680EBD">
      <w:pPr>
        <w:spacing w:after="200" w:line="276" w:lineRule="auto"/>
        <w:contextualSpacing w:val="0"/>
        <w:rPr>
          <w:rFonts w:eastAsiaTheme="majorEastAsia" w:cstheme="minorHAnsi"/>
          <w:b/>
          <w:bCs/>
          <w:color w:val="4E9AD2"/>
          <w:sz w:val="20"/>
        </w:rPr>
      </w:pPr>
      <w:r>
        <w:br w:type="page"/>
      </w:r>
    </w:p>
    <w:p w:rsidR="00F609EA" w:rsidRDefault="00F609EA" w:rsidP="00F609EA">
      <w:pPr>
        <w:pStyle w:val="Heading3"/>
      </w:pPr>
      <w:bookmarkStart w:id="70" w:name="_Toc392245848"/>
      <w:r>
        <w:t>Select until date date-picker</w:t>
      </w:r>
      <w:bookmarkEnd w:id="70"/>
    </w:p>
    <w:p w:rsidR="00F609EA" w:rsidRDefault="00F609EA" w:rsidP="00F609EA"/>
    <w:p w:rsidR="00F609EA" w:rsidRDefault="00F609EA" w:rsidP="00F609EA">
      <w:r w:rsidRPr="00FC58F1">
        <w:rPr>
          <w:b/>
        </w:rPr>
        <w:t>Type</w:t>
      </w:r>
      <w:r>
        <w:t xml:space="preserve"> Label and date-picker</w:t>
      </w:r>
    </w:p>
    <w:p w:rsidR="00F609EA" w:rsidRDefault="00F609EA" w:rsidP="00F609EA">
      <w:r>
        <w:rPr>
          <w:b/>
        </w:rPr>
        <w:t>Text</w:t>
      </w:r>
      <w:r>
        <w:t xml:space="preserve"> As per screen-shot </w:t>
      </w:r>
    </w:p>
    <w:p w:rsidR="00F609EA" w:rsidRDefault="00F609EA" w:rsidP="00F609EA">
      <w:r>
        <w:rPr>
          <w:b/>
        </w:rPr>
        <w:t>Fonts</w:t>
      </w:r>
      <w:r>
        <w:t xml:space="preserve"> Arial around 24pt in a style and relative size as per screen-shot.</w:t>
      </w:r>
    </w:p>
    <w:p w:rsidR="00F609EA" w:rsidRDefault="00F609EA" w:rsidP="00F609EA">
      <w:r>
        <w:rPr>
          <w:b/>
        </w:rPr>
        <w:t>Colours</w:t>
      </w:r>
      <w:r>
        <w:t xml:space="preserve"> Grey label text and black date-picker text</w:t>
      </w:r>
    </w:p>
    <w:p w:rsidR="00F609EA" w:rsidRDefault="00F609EA" w:rsidP="00F609EA">
      <w:r w:rsidRPr="00FC58F1">
        <w:rPr>
          <w:b/>
        </w:rPr>
        <w:t>Position</w:t>
      </w:r>
      <w:r>
        <w:t xml:space="preserve"> As per screen-shot.</w:t>
      </w:r>
    </w:p>
    <w:p w:rsidR="00F609EA" w:rsidRDefault="00F609EA" w:rsidP="00F609EA">
      <w:r w:rsidRPr="00FC58F1">
        <w:rPr>
          <w:b/>
        </w:rPr>
        <w:t>Alignment</w:t>
      </w:r>
      <w:r>
        <w:t xml:space="preserve"> As per screen-shot.</w:t>
      </w:r>
    </w:p>
    <w:p w:rsidR="00F609EA" w:rsidRDefault="00F609EA" w:rsidP="00F609EA">
      <w:r w:rsidRPr="00FC58F1">
        <w:rPr>
          <w:b/>
        </w:rPr>
        <w:t>Limits</w:t>
      </w:r>
      <w:r>
        <w:t xml:space="preserve"> N/A</w:t>
      </w:r>
    </w:p>
    <w:p w:rsidR="00F609EA" w:rsidRDefault="00F609EA" w:rsidP="00F609EA">
      <w:r w:rsidRPr="00FC58F1">
        <w:rPr>
          <w:b/>
        </w:rPr>
        <w:t>Default value</w:t>
      </w:r>
      <w:r>
        <w:t xml:space="preserve"> [Today's date]</w:t>
      </w:r>
    </w:p>
    <w:p w:rsidR="00F609EA" w:rsidRPr="00666FB1" w:rsidRDefault="00F609EA" w:rsidP="00F609EA">
      <w:r w:rsidRPr="00FC58F1">
        <w:rPr>
          <w:b/>
        </w:rPr>
        <w:t>Items</w:t>
      </w:r>
      <w:r>
        <w:rPr>
          <w:b/>
        </w:rPr>
        <w:t xml:space="preserve"> </w:t>
      </w:r>
      <w:r>
        <w:t>N/A</w:t>
      </w:r>
    </w:p>
    <w:p w:rsidR="00F609EA" w:rsidRDefault="00F609EA" w:rsidP="00F609EA">
      <w:r w:rsidRPr="00FC58F1">
        <w:rPr>
          <w:b/>
        </w:rPr>
        <w:t>Tool-tips</w:t>
      </w:r>
      <w:r>
        <w:t xml:space="preserve"> Select the end date for the log you would like to view (i.e. this is the most recent date).</w:t>
      </w:r>
    </w:p>
    <w:p w:rsidR="00F609EA" w:rsidRDefault="00F609EA" w:rsidP="00F609EA">
      <w:r w:rsidRPr="00FC58F1">
        <w:rPr>
          <w:b/>
        </w:rPr>
        <w:t>Interactions</w:t>
      </w:r>
      <w:r>
        <w:t xml:space="preserve"> Standard behaviour</w:t>
      </w:r>
    </w:p>
    <w:p w:rsidR="00F609EA" w:rsidRDefault="00F609EA" w:rsidP="00F609EA">
      <w:r>
        <w:rPr>
          <w:b/>
        </w:rPr>
        <w:t xml:space="preserve">Calculations </w:t>
      </w:r>
      <w:r>
        <w:t>N/A</w:t>
      </w:r>
    </w:p>
    <w:p w:rsidR="00F609EA" w:rsidRDefault="00F609EA" w:rsidP="00F609EA">
      <w:r>
        <w:rPr>
          <w:b/>
        </w:rPr>
        <w:t>Validation</w:t>
      </w:r>
      <w:r>
        <w:t xml:space="preserve"> Must be more recent than the from date or the Show link will be disabled.</w:t>
      </w:r>
    </w:p>
    <w:p w:rsidR="00680EBD" w:rsidRDefault="00680EBD" w:rsidP="00F609EA">
      <w:pPr>
        <w:pStyle w:val="Heading3"/>
      </w:pPr>
    </w:p>
    <w:p w:rsidR="00F609EA" w:rsidRDefault="00F609EA" w:rsidP="00F609EA">
      <w:pPr>
        <w:pStyle w:val="Heading3"/>
      </w:pPr>
      <w:bookmarkStart w:id="71" w:name="_Toc392245849"/>
      <w:r>
        <w:t>Cancel link</w:t>
      </w:r>
      <w:bookmarkEnd w:id="71"/>
    </w:p>
    <w:p w:rsidR="00F609EA" w:rsidRDefault="00F609EA" w:rsidP="00F609EA"/>
    <w:p w:rsidR="00F609EA" w:rsidRDefault="00F609EA" w:rsidP="00F609EA">
      <w:r w:rsidRPr="00FC58F1">
        <w:rPr>
          <w:b/>
        </w:rPr>
        <w:t>Type</w:t>
      </w:r>
      <w:r>
        <w:t xml:space="preserve"> Link</w:t>
      </w:r>
    </w:p>
    <w:p w:rsidR="00F609EA" w:rsidRDefault="00F609EA" w:rsidP="00F609EA">
      <w:r>
        <w:rPr>
          <w:b/>
        </w:rPr>
        <w:t>Text</w:t>
      </w:r>
      <w:r>
        <w:t xml:space="preserve"> As per screen-shot </w:t>
      </w:r>
    </w:p>
    <w:p w:rsidR="00F609EA" w:rsidRDefault="00F609EA" w:rsidP="00F609EA">
      <w:r>
        <w:rPr>
          <w:b/>
        </w:rPr>
        <w:t>Fonts</w:t>
      </w:r>
      <w:r>
        <w:t xml:space="preserve"> Arial around 24pt in a style and relative size as per screen-shot.</w:t>
      </w:r>
    </w:p>
    <w:p w:rsidR="00F609EA" w:rsidRDefault="00F609EA" w:rsidP="00F609EA">
      <w:r>
        <w:rPr>
          <w:b/>
        </w:rPr>
        <w:t>Colours</w:t>
      </w:r>
      <w:r>
        <w:t xml:space="preserve"> Imperial Dark Blue</w:t>
      </w:r>
    </w:p>
    <w:p w:rsidR="00F609EA" w:rsidRDefault="00F609EA" w:rsidP="00F609EA">
      <w:r w:rsidRPr="00FC58F1">
        <w:rPr>
          <w:b/>
        </w:rPr>
        <w:t>Position</w:t>
      </w:r>
      <w:r>
        <w:t xml:space="preserve"> As per screen-shot.</w:t>
      </w:r>
    </w:p>
    <w:p w:rsidR="00F609EA" w:rsidRDefault="00F609EA" w:rsidP="00F609EA">
      <w:r w:rsidRPr="00FC58F1">
        <w:rPr>
          <w:b/>
        </w:rPr>
        <w:t>Alignment</w:t>
      </w:r>
      <w:r>
        <w:t xml:space="preserve"> As per screen-shot.</w:t>
      </w:r>
    </w:p>
    <w:p w:rsidR="00F609EA" w:rsidRDefault="00F609EA" w:rsidP="00F609EA">
      <w:r w:rsidRPr="00FC58F1">
        <w:rPr>
          <w:b/>
        </w:rPr>
        <w:t>Limits</w:t>
      </w:r>
      <w:r>
        <w:t xml:space="preserve"> N/A</w:t>
      </w:r>
    </w:p>
    <w:p w:rsidR="00F609EA" w:rsidRDefault="00F609EA" w:rsidP="00F609EA">
      <w:r w:rsidRPr="00FC58F1">
        <w:rPr>
          <w:b/>
        </w:rPr>
        <w:t>Default value</w:t>
      </w:r>
      <w:r>
        <w:t xml:space="preserve"> N/A</w:t>
      </w:r>
    </w:p>
    <w:p w:rsidR="00F609EA" w:rsidRPr="00666FB1" w:rsidRDefault="00F609EA" w:rsidP="00F609EA">
      <w:r w:rsidRPr="00FC58F1">
        <w:rPr>
          <w:b/>
        </w:rPr>
        <w:t>Items</w:t>
      </w:r>
      <w:r>
        <w:rPr>
          <w:b/>
        </w:rPr>
        <w:t xml:space="preserve"> </w:t>
      </w:r>
      <w:r>
        <w:t>N/A</w:t>
      </w:r>
    </w:p>
    <w:p w:rsidR="00F609EA" w:rsidRDefault="00F609EA" w:rsidP="00F609EA">
      <w:r w:rsidRPr="00FC58F1">
        <w:rPr>
          <w:b/>
        </w:rPr>
        <w:t>Tool-tips</w:t>
      </w:r>
      <w:r>
        <w:t xml:space="preserve"> N/A</w:t>
      </w:r>
    </w:p>
    <w:p w:rsidR="00F609EA" w:rsidRDefault="00F609EA" w:rsidP="00F609EA">
      <w:r w:rsidRPr="00FC58F1">
        <w:rPr>
          <w:b/>
        </w:rPr>
        <w:t>Interactions</w:t>
      </w:r>
      <w:r>
        <w:t xml:space="preserve"> Closes the dialogue and reveals the reports screen shown beneath.</w:t>
      </w:r>
    </w:p>
    <w:p w:rsidR="00F609EA" w:rsidRDefault="00F609EA" w:rsidP="00F609EA">
      <w:r>
        <w:rPr>
          <w:b/>
        </w:rPr>
        <w:t xml:space="preserve">Calculations </w:t>
      </w:r>
      <w:r>
        <w:t>N/A</w:t>
      </w:r>
    </w:p>
    <w:p w:rsidR="00F609EA" w:rsidRDefault="00F609EA" w:rsidP="00F609EA">
      <w:r>
        <w:rPr>
          <w:b/>
        </w:rPr>
        <w:t>Validation</w:t>
      </w:r>
      <w:r>
        <w:t xml:space="preserve"> N/A</w:t>
      </w:r>
    </w:p>
    <w:p w:rsidR="00F609EA" w:rsidRDefault="00F609EA" w:rsidP="00F609EA"/>
    <w:p w:rsidR="00680EBD" w:rsidRDefault="00680EBD">
      <w:pPr>
        <w:spacing w:after="200" w:line="276" w:lineRule="auto"/>
        <w:contextualSpacing w:val="0"/>
        <w:rPr>
          <w:rFonts w:eastAsiaTheme="majorEastAsia" w:cstheme="minorHAnsi"/>
          <w:b/>
          <w:bCs/>
          <w:color w:val="4E9AD2"/>
          <w:sz w:val="20"/>
        </w:rPr>
      </w:pPr>
      <w:r>
        <w:br w:type="page"/>
      </w:r>
    </w:p>
    <w:p w:rsidR="00F609EA" w:rsidRDefault="00F609EA" w:rsidP="00F609EA">
      <w:pPr>
        <w:pStyle w:val="Heading3"/>
      </w:pPr>
      <w:bookmarkStart w:id="72" w:name="_Toc392245850"/>
      <w:r>
        <w:t>Show link</w:t>
      </w:r>
      <w:bookmarkEnd w:id="72"/>
    </w:p>
    <w:p w:rsidR="00F609EA" w:rsidRDefault="00F609EA" w:rsidP="00F609EA"/>
    <w:p w:rsidR="00F609EA" w:rsidRDefault="00F609EA" w:rsidP="00F609EA">
      <w:r w:rsidRPr="00FC58F1">
        <w:rPr>
          <w:b/>
        </w:rPr>
        <w:t>Type</w:t>
      </w:r>
      <w:r>
        <w:t xml:space="preserve"> Link</w:t>
      </w:r>
    </w:p>
    <w:p w:rsidR="00F609EA" w:rsidRDefault="00F609EA" w:rsidP="00F609EA">
      <w:r>
        <w:rPr>
          <w:b/>
        </w:rPr>
        <w:t>Text</w:t>
      </w:r>
      <w:r>
        <w:t xml:space="preserve"> As per screen-shot </w:t>
      </w:r>
    </w:p>
    <w:p w:rsidR="00F609EA" w:rsidRDefault="00F609EA" w:rsidP="00F609EA">
      <w:r>
        <w:rPr>
          <w:b/>
        </w:rPr>
        <w:t>Fonts</w:t>
      </w:r>
      <w:r>
        <w:t xml:space="preserve"> Arial around 24pt in a style and relative size as per screen-shot.</w:t>
      </w:r>
    </w:p>
    <w:p w:rsidR="00F609EA" w:rsidRDefault="00F609EA" w:rsidP="00F609EA">
      <w:r>
        <w:rPr>
          <w:b/>
        </w:rPr>
        <w:t>Colours</w:t>
      </w:r>
      <w:r>
        <w:t xml:space="preserve"> Grey when disabled and Imperial Dark Blue when enabled</w:t>
      </w:r>
    </w:p>
    <w:p w:rsidR="00F609EA" w:rsidRDefault="00F609EA" w:rsidP="00F609EA">
      <w:r w:rsidRPr="00FC58F1">
        <w:rPr>
          <w:b/>
        </w:rPr>
        <w:t>Position</w:t>
      </w:r>
      <w:r>
        <w:t xml:space="preserve"> As per screen-shot.</w:t>
      </w:r>
    </w:p>
    <w:p w:rsidR="00F609EA" w:rsidRDefault="00F609EA" w:rsidP="00F609EA">
      <w:r w:rsidRPr="00FC58F1">
        <w:rPr>
          <w:b/>
        </w:rPr>
        <w:t>Alignment</w:t>
      </w:r>
      <w:r>
        <w:t xml:space="preserve"> As per screen-shot.</w:t>
      </w:r>
    </w:p>
    <w:p w:rsidR="00F609EA" w:rsidRDefault="00F609EA" w:rsidP="00F609EA">
      <w:r w:rsidRPr="00FC58F1">
        <w:rPr>
          <w:b/>
        </w:rPr>
        <w:t>Limits</w:t>
      </w:r>
      <w:r>
        <w:t xml:space="preserve"> N/A</w:t>
      </w:r>
    </w:p>
    <w:p w:rsidR="00F609EA" w:rsidRDefault="00F609EA" w:rsidP="00F609EA">
      <w:r w:rsidRPr="00FC58F1">
        <w:rPr>
          <w:b/>
        </w:rPr>
        <w:t>Default value</w:t>
      </w:r>
      <w:r>
        <w:t xml:space="preserve"> Disabled</w:t>
      </w:r>
    </w:p>
    <w:p w:rsidR="00F609EA" w:rsidRPr="00666FB1" w:rsidRDefault="00F609EA" w:rsidP="00F609EA">
      <w:r w:rsidRPr="00FC58F1">
        <w:rPr>
          <w:b/>
        </w:rPr>
        <w:t>Items</w:t>
      </w:r>
      <w:r>
        <w:rPr>
          <w:b/>
        </w:rPr>
        <w:t xml:space="preserve"> </w:t>
      </w:r>
      <w:r>
        <w:t>N/A</w:t>
      </w:r>
    </w:p>
    <w:p w:rsidR="00F609EA" w:rsidRDefault="00F609EA" w:rsidP="00F609EA">
      <w:r w:rsidRPr="00FC58F1">
        <w:rPr>
          <w:b/>
        </w:rPr>
        <w:t>Tool-tips</w:t>
      </w:r>
      <w:r>
        <w:t xml:space="preserve"> When enabled 'Click to show the report'. When disabled 'Please select a valid user and date range'.</w:t>
      </w:r>
    </w:p>
    <w:p w:rsidR="00F609EA" w:rsidRDefault="00F609EA" w:rsidP="00F609EA">
      <w:r w:rsidRPr="00FC58F1">
        <w:rPr>
          <w:b/>
        </w:rPr>
        <w:t>Interactions</w:t>
      </w:r>
      <w:r>
        <w:t xml:space="preserve"> When enabled it shows the usage log report as a pdf.</w:t>
      </w:r>
    </w:p>
    <w:p w:rsidR="00F609EA" w:rsidRDefault="00F609EA" w:rsidP="00F609EA">
      <w:r>
        <w:rPr>
          <w:b/>
        </w:rPr>
        <w:t xml:space="preserve">Calculations </w:t>
      </w:r>
      <w:r>
        <w:t>N/A</w:t>
      </w:r>
    </w:p>
    <w:p w:rsidR="00F609EA" w:rsidRDefault="00F609EA" w:rsidP="00F609EA">
      <w:r>
        <w:rPr>
          <w:b/>
        </w:rPr>
        <w:t>Validation</w:t>
      </w:r>
      <w:r>
        <w:t xml:space="preserve"> N/A</w:t>
      </w:r>
    </w:p>
    <w:p w:rsidR="00F609EA" w:rsidRDefault="00F609EA" w:rsidP="00F609EA"/>
    <w:p w:rsidR="00F4197B" w:rsidRDefault="00F4197B" w:rsidP="00F4197B">
      <w:pPr>
        <w:pStyle w:val="Heading2"/>
      </w:pPr>
      <w:bookmarkStart w:id="73" w:name="_Toc392245851"/>
      <w:r>
        <w:t>Permissions</w:t>
      </w:r>
      <w:bookmarkEnd w:id="73"/>
    </w:p>
    <w:p w:rsidR="00F4197B" w:rsidRDefault="00F4197B" w:rsidP="00F4197B"/>
    <w:p w:rsidR="00C42F12" w:rsidRDefault="00F4197B" w:rsidP="00F4197B">
      <w:pPr>
        <w:spacing w:after="200" w:line="276" w:lineRule="auto"/>
        <w:contextualSpacing w:val="0"/>
      </w:pPr>
      <w:r>
        <w:t>The per user usage log report is only available to admins.</w:t>
      </w:r>
      <w:r w:rsidR="00C42F12">
        <w:br w:type="page"/>
      </w:r>
    </w:p>
    <w:p w:rsidR="00F609EA" w:rsidRDefault="00C42F12" w:rsidP="00C42F12">
      <w:pPr>
        <w:pStyle w:val="Heading1"/>
      </w:pPr>
      <w:bookmarkStart w:id="74" w:name="_Toc392245852"/>
      <w:r>
        <w:t>'Ghost' Class Handling</w:t>
      </w:r>
      <w:bookmarkEnd w:id="74"/>
    </w:p>
    <w:p w:rsidR="00C42F12" w:rsidRDefault="00C42F12" w:rsidP="00C42F12"/>
    <w:p w:rsidR="00C42F12" w:rsidRDefault="00C42F12" w:rsidP="00275EFA">
      <w:r>
        <w:t xml:space="preserve">Ghost classes are not included </w:t>
      </w:r>
      <w:r w:rsidR="00275EFA">
        <w:t xml:space="preserve">in official attendance figures </w:t>
      </w:r>
      <w:r>
        <w:t>though it</w:t>
      </w:r>
      <w:r w:rsidR="00275EFA">
        <w:t xml:space="preserve"> is possible to view attendance by going to the register for that group. Groups are created as Ghost groups and all classes within them are regarded as 'ghost' classes. A student may be on an official course assigned to a particular group and also be in a ghost group for that course too. When results are imported no marks are assigned to ghost groups and they are ignored for the purposes of results. </w:t>
      </w:r>
      <w:r>
        <w:t>They are not regarded as a student's current course</w:t>
      </w:r>
      <w:r w:rsidR="00275EFA">
        <w:t xml:space="preserve"> but they do count as belonging to a course.</w:t>
      </w:r>
    </w:p>
    <w:p w:rsidR="00801A28" w:rsidRDefault="00801A28" w:rsidP="00275EFA"/>
    <w:p w:rsidR="00801A28" w:rsidRDefault="00801A28" w:rsidP="00275EFA">
      <w:r>
        <w:t>Ghost groups will be shown in the list of a students enrolments except it is marked as '(Ghost)' after the course name. The Withdraw link is changed to 'Remove' and will put a note on the student's record saying "Removed from course [CourseName: GroupName] on [Date]". The student will be completely removed from the course/group.</w:t>
      </w:r>
    </w:p>
    <w:p w:rsidR="00801A28" w:rsidRDefault="00801A28" w:rsidP="00275EFA"/>
    <w:p w:rsidR="00801A28" w:rsidRDefault="00801A28" w:rsidP="00275EFA">
      <w:r>
        <w:t>There is no mark text for Ghost groups.</w:t>
      </w:r>
    </w:p>
    <w:p w:rsidR="00FF3D1B" w:rsidRDefault="00FF3D1B" w:rsidP="00C42F12"/>
    <w:p w:rsidR="00FF3D1B" w:rsidRPr="00C42F12" w:rsidRDefault="00FF3D1B" w:rsidP="00C42F12">
      <w:r>
        <w:rPr>
          <w:noProof/>
          <w:lang w:eastAsia="en-GB"/>
        </w:rPr>
        <w:drawing>
          <wp:inline distT="0" distB="0" distL="0" distR="0">
            <wp:extent cx="6660515" cy="4995545"/>
            <wp:effectExtent l="190500" t="152400" r="178435" b="128905"/>
            <wp:docPr id="7" name="Picture 6" descr="Imperial Horizons Class Management - AddEdit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Class Management - AddEdit Group.png"/>
                    <pic:cNvPicPr/>
                  </pic:nvPicPr>
                  <pic:blipFill>
                    <a:blip r:embed="rId18"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p w:rsidR="00680EBD" w:rsidRDefault="00680EBD">
      <w:pPr>
        <w:spacing w:after="200" w:line="276" w:lineRule="auto"/>
        <w:contextualSpacing w:val="0"/>
        <w:rPr>
          <w:rFonts w:eastAsiaTheme="majorEastAsia" w:cstheme="minorHAnsi"/>
          <w:b/>
          <w:bCs/>
          <w:color w:val="4E9AD2"/>
          <w:sz w:val="20"/>
        </w:rPr>
      </w:pPr>
      <w:r>
        <w:br w:type="page"/>
      </w:r>
    </w:p>
    <w:p w:rsidR="00FF3D1B" w:rsidRDefault="00275EFA" w:rsidP="00FF3D1B">
      <w:pPr>
        <w:pStyle w:val="Heading3"/>
      </w:pPr>
      <w:bookmarkStart w:id="75" w:name="_Toc392245853"/>
      <w:r>
        <w:t>Type dropdown</w:t>
      </w:r>
      <w:bookmarkEnd w:id="75"/>
    </w:p>
    <w:p w:rsidR="00FF3D1B" w:rsidRDefault="00FF3D1B" w:rsidP="00FF3D1B"/>
    <w:p w:rsidR="00FF3D1B" w:rsidRDefault="00FF3D1B" w:rsidP="00FF3D1B">
      <w:r w:rsidRPr="00FC58F1">
        <w:rPr>
          <w:b/>
        </w:rPr>
        <w:t>Type</w:t>
      </w:r>
      <w:r>
        <w:t xml:space="preserve"> </w:t>
      </w:r>
      <w:r w:rsidR="00275EFA">
        <w:t>Dropdown and label</w:t>
      </w:r>
    </w:p>
    <w:p w:rsidR="00FF3D1B" w:rsidRDefault="00FF3D1B" w:rsidP="00FF3D1B">
      <w:r>
        <w:rPr>
          <w:b/>
        </w:rPr>
        <w:t>Text</w:t>
      </w:r>
      <w:r>
        <w:t xml:space="preserve"> As per screen-shot </w:t>
      </w:r>
    </w:p>
    <w:p w:rsidR="00FF3D1B" w:rsidRDefault="00FF3D1B" w:rsidP="00FF3D1B">
      <w:r>
        <w:rPr>
          <w:b/>
        </w:rPr>
        <w:t>Fonts</w:t>
      </w:r>
      <w:r>
        <w:t xml:space="preserve"> Arial around 24pt in a style and relative size as per screen-shot.</w:t>
      </w:r>
    </w:p>
    <w:p w:rsidR="00FF3D1B" w:rsidRDefault="00FF3D1B" w:rsidP="00FF3D1B">
      <w:r>
        <w:rPr>
          <w:b/>
        </w:rPr>
        <w:t>Colours</w:t>
      </w:r>
      <w:r>
        <w:t xml:space="preserve"> </w:t>
      </w:r>
      <w:r w:rsidR="00275EFA">
        <w:t>Grey label and Black text in dropdown</w:t>
      </w:r>
    </w:p>
    <w:p w:rsidR="00FF3D1B" w:rsidRDefault="00FF3D1B" w:rsidP="00FF3D1B">
      <w:r w:rsidRPr="00FC58F1">
        <w:rPr>
          <w:b/>
        </w:rPr>
        <w:t>Position</w:t>
      </w:r>
      <w:r>
        <w:t xml:space="preserve"> As per screen-shot.</w:t>
      </w:r>
    </w:p>
    <w:p w:rsidR="00FF3D1B" w:rsidRDefault="00FF3D1B" w:rsidP="00FF3D1B">
      <w:r w:rsidRPr="00FC58F1">
        <w:rPr>
          <w:b/>
        </w:rPr>
        <w:t>Alignment</w:t>
      </w:r>
      <w:r>
        <w:t xml:space="preserve"> As per screen-shot.</w:t>
      </w:r>
    </w:p>
    <w:p w:rsidR="00FF3D1B" w:rsidRDefault="00FF3D1B" w:rsidP="00FF3D1B">
      <w:r w:rsidRPr="00FC58F1">
        <w:rPr>
          <w:b/>
        </w:rPr>
        <w:t>Limits</w:t>
      </w:r>
      <w:r>
        <w:t xml:space="preserve"> N/A</w:t>
      </w:r>
    </w:p>
    <w:p w:rsidR="00FF3D1B" w:rsidRDefault="00FF3D1B" w:rsidP="00FF3D1B">
      <w:r w:rsidRPr="00FC58F1">
        <w:rPr>
          <w:b/>
        </w:rPr>
        <w:t>Default value</w:t>
      </w:r>
      <w:r>
        <w:t xml:space="preserve"> </w:t>
      </w:r>
      <w:r w:rsidR="00275EFA">
        <w:t>'Standard'</w:t>
      </w:r>
    </w:p>
    <w:p w:rsidR="00FF3D1B" w:rsidRPr="00666FB1" w:rsidRDefault="00FF3D1B" w:rsidP="00FF3D1B">
      <w:r w:rsidRPr="00FC58F1">
        <w:rPr>
          <w:b/>
        </w:rPr>
        <w:t>Items</w:t>
      </w:r>
      <w:r>
        <w:rPr>
          <w:b/>
        </w:rPr>
        <w:t xml:space="preserve"> </w:t>
      </w:r>
      <w:r w:rsidR="00275EFA">
        <w:t>'Standard', 'Ghost'</w:t>
      </w:r>
    </w:p>
    <w:p w:rsidR="00FF3D1B" w:rsidRDefault="00FF3D1B" w:rsidP="00FF3D1B">
      <w:r w:rsidRPr="00FC58F1">
        <w:rPr>
          <w:b/>
        </w:rPr>
        <w:t>Tool-tips</w:t>
      </w:r>
      <w:r>
        <w:t xml:space="preserve"> </w:t>
      </w:r>
      <w:r w:rsidR="00275EFA">
        <w:t>Select Ghost if you do not want classes from this group to be included for attendance and results calculations and reports.</w:t>
      </w:r>
    </w:p>
    <w:p w:rsidR="00FF3D1B" w:rsidRDefault="00FF3D1B" w:rsidP="00FF3D1B">
      <w:r w:rsidRPr="00FC58F1">
        <w:rPr>
          <w:b/>
        </w:rPr>
        <w:t>Interactions</w:t>
      </w:r>
      <w:r>
        <w:t xml:space="preserve"> </w:t>
      </w:r>
      <w:r w:rsidR="00275EFA">
        <w:t>Standard behaviour</w:t>
      </w:r>
    </w:p>
    <w:p w:rsidR="00FF3D1B" w:rsidRDefault="00FF3D1B" w:rsidP="00FF3D1B">
      <w:r>
        <w:rPr>
          <w:b/>
        </w:rPr>
        <w:t xml:space="preserve">Calculations </w:t>
      </w:r>
      <w:r>
        <w:t>N/A</w:t>
      </w:r>
    </w:p>
    <w:p w:rsidR="00FF3D1B" w:rsidRDefault="00FF3D1B" w:rsidP="00FF3D1B">
      <w:r>
        <w:rPr>
          <w:b/>
        </w:rPr>
        <w:t>Validation</w:t>
      </w:r>
      <w:r>
        <w:t xml:space="preserve"> N/A</w:t>
      </w:r>
    </w:p>
    <w:p w:rsidR="0070655C" w:rsidRDefault="0070655C" w:rsidP="0070655C"/>
    <w:p w:rsidR="00F4197B" w:rsidRDefault="00F4197B" w:rsidP="00F4197B">
      <w:pPr>
        <w:pStyle w:val="Heading2"/>
      </w:pPr>
      <w:bookmarkStart w:id="76" w:name="_Toc392245854"/>
      <w:r>
        <w:t>Permissions</w:t>
      </w:r>
      <w:bookmarkEnd w:id="76"/>
    </w:p>
    <w:p w:rsidR="00F4197B" w:rsidRDefault="00F4197B" w:rsidP="00F4197B"/>
    <w:p w:rsidR="001462AB" w:rsidRDefault="00F4197B" w:rsidP="00F4197B">
      <w:r>
        <w:t>Available to all users who have access to the group/class editing facilities.</w:t>
      </w:r>
    </w:p>
    <w:p w:rsidR="001462AB" w:rsidRDefault="001462AB">
      <w:pPr>
        <w:spacing w:after="200" w:line="276" w:lineRule="auto"/>
        <w:contextualSpacing w:val="0"/>
      </w:pPr>
      <w:r>
        <w:br w:type="page"/>
      </w:r>
    </w:p>
    <w:p w:rsidR="00F4197B" w:rsidRDefault="001462AB" w:rsidP="001462AB">
      <w:pPr>
        <w:pStyle w:val="Heading1"/>
      </w:pPr>
      <w:bookmarkStart w:id="77" w:name="_Toc392245855"/>
      <w:r>
        <w:t>Email Students Enhancement</w:t>
      </w:r>
      <w:bookmarkEnd w:id="77"/>
    </w:p>
    <w:p w:rsidR="001462AB" w:rsidRDefault="001462AB" w:rsidP="001462AB"/>
    <w:p w:rsidR="001462AB" w:rsidRDefault="00EB1239" w:rsidP="001462AB">
      <w:r>
        <w:t>This screen operates in the same way as the email all students from the register screen. The list is populated from the selected filter on the students screen, but new students can be added by typing their names into the add box at the bottom of the list of names.</w:t>
      </w:r>
    </w:p>
    <w:p w:rsidR="001462AB" w:rsidRPr="001462AB" w:rsidRDefault="001462AB" w:rsidP="001462AB">
      <w:r>
        <w:rPr>
          <w:noProof/>
          <w:lang w:eastAsia="en-GB"/>
        </w:rPr>
        <w:drawing>
          <wp:inline distT="0" distB="0" distL="0" distR="0">
            <wp:extent cx="6660515" cy="4995545"/>
            <wp:effectExtent l="190500" t="152400" r="178435" b="128905"/>
            <wp:docPr id="3" name="Picture 2" descr="Imperial Horizons Screenshot 3 - Students - Email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 Horizons Screenshot 3 - Students - Email Students.png"/>
                    <pic:cNvPicPr/>
                  </pic:nvPicPr>
                  <pic:blipFill>
                    <a:blip r:embed="rId19" cstate="print"/>
                    <a:stretch>
                      <a:fillRect/>
                    </a:stretch>
                  </pic:blipFill>
                  <pic:spPr>
                    <a:xfrm>
                      <a:off x="0" y="0"/>
                      <a:ext cx="6660515" cy="4995545"/>
                    </a:xfrm>
                    <a:prstGeom prst="rect">
                      <a:avLst/>
                    </a:prstGeom>
                    <a:ln>
                      <a:noFill/>
                    </a:ln>
                    <a:effectLst>
                      <a:outerShdw blurRad="190500" algn="tl" rotWithShape="0">
                        <a:srgbClr val="000000">
                          <a:alpha val="70000"/>
                        </a:srgbClr>
                      </a:outerShdw>
                    </a:effectLst>
                  </pic:spPr>
                </pic:pic>
              </a:graphicData>
            </a:graphic>
          </wp:inline>
        </w:drawing>
      </w:r>
    </w:p>
    <w:sectPr w:rsidR="001462AB" w:rsidRPr="001462AB" w:rsidSect="004F617A">
      <w:headerReference w:type="default" r:id="rId20"/>
      <w:type w:val="continuous"/>
      <w:pgSz w:w="12240" w:h="15840"/>
      <w:pgMar w:top="1920" w:right="900" w:bottom="1440" w:left="851" w:header="709" w:footer="12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B15" w:rsidRDefault="00DA3B15">
      <w:r>
        <w:separator/>
      </w:r>
    </w:p>
  </w:endnote>
  <w:endnote w:type="continuationSeparator" w:id="0">
    <w:p w:rsidR="00DA3B15" w:rsidRDefault="00DA3B1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Futura">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id w:val="22569547"/>
      <w:docPartObj>
        <w:docPartGallery w:val="Page Numbers (Bottom of Page)"/>
        <w:docPartUnique/>
      </w:docPartObj>
    </w:sdtPr>
    <w:sdtContent>
      <w:p w:rsidR="00A61A3E" w:rsidRPr="004F617A" w:rsidRDefault="00A61A3E">
        <w:pPr>
          <w:pStyle w:val="Footer"/>
          <w:jc w:val="center"/>
          <w:rPr>
            <w:sz w:val="16"/>
            <w:szCs w:val="16"/>
          </w:rPr>
        </w:pPr>
        <w:r w:rsidRPr="004F617A">
          <w:rPr>
            <w:sz w:val="16"/>
            <w:szCs w:val="16"/>
          </w:rPr>
          <w:fldChar w:fldCharType="begin"/>
        </w:r>
        <w:r w:rsidRPr="004F617A">
          <w:rPr>
            <w:sz w:val="16"/>
            <w:szCs w:val="16"/>
          </w:rPr>
          <w:instrText xml:space="preserve"> PAGE   \* MERGEFORMAT </w:instrText>
        </w:r>
        <w:r w:rsidRPr="004F617A">
          <w:rPr>
            <w:sz w:val="16"/>
            <w:szCs w:val="16"/>
          </w:rPr>
          <w:fldChar w:fldCharType="separate"/>
        </w:r>
        <w:r w:rsidR="00DA3B15">
          <w:rPr>
            <w:noProof/>
            <w:sz w:val="16"/>
            <w:szCs w:val="16"/>
          </w:rPr>
          <w:t>1</w:t>
        </w:r>
        <w:r w:rsidRPr="004F617A">
          <w:rPr>
            <w:sz w:val="16"/>
            <w:szCs w:val="16"/>
          </w:rPr>
          <w:fldChar w:fldCharType="end"/>
        </w:r>
      </w:p>
    </w:sdtContent>
  </w:sdt>
  <w:p w:rsidR="00A61A3E" w:rsidRDefault="00A61A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B15" w:rsidRDefault="00DA3B15">
      <w:r>
        <w:separator/>
      </w:r>
    </w:p>
  </w:footnote>
  <w:footnote w:type="continuationSeparator" w:id="0">
    <w:p w:rsidR="00DA3B15" w:rsidRDefault="00DA3B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A3E" w:rsidRPr="004F617A" w:rsidRDefault="00A61A3E" w:rsidP="00F4197B">
    <w:pPr>
      <w:pStyle w:val="Header"/>
      <w:jc w:val="right"/>
    </w:pPr>
    <w:r w:rsidRPr="004F617A">
      <w:rPr>
        <w:noProof/>
        <w:lang w:eastAsia="en-GB"/>
      </w:rPr>
      <w:drawing>
        <wp:inline distT="0" distB="0" distL="0" distR="0">
          <wp:extent cx="1201420" cy="2151380"/>
          <wp:effectExtent l="19050" t="0" r="0" b="0"/>
          <wp:docPr id="12" name="Picture 2" descr="Terrabase Letterhead Header (Watergate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base Letterhead Header (Watergate Row).png"/>
                  <pic:cNvPicPr>
                    <a:picLocks noChangeAspect="1" noChangeArrowheads="1"/>
                  </pic:cNvPicPr>
                </pic:nvPicPr>
                <pic:blipFill>
                  <a:blip r:embed="rId1"/>
                  <a:srcRect/>
                  <a:stretch>
                    <a:fillRect/>
                  </a:stretch>
                </pic:blipFill>
                <pic:spPr bwMode="auto">
                  <a:xfrm>
                    <a:off x="0" y="0"/>
                    <a:ext cx="1201420" cy="215138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A3E" w:rsidRDefault="00A61A3E" w:rsidP="000B1AF1">
    <w:pPr>
      <w:pStyle w:val="Header"/>
      <w:jc w:val="right"/>
      <w:rPr>
        <w:rFonts w:ascii="Tahoma" w:hAnsi="Tahoma" w:cs="Tahoma"/>
        <w:b/>
        <w:color w:val="808080"/>
        <w:sz w:val="36"/>
      </w:rPr>
    </w:pPr>
    <w:r>
      <w:rPr>
        <w:rFonts w:ascii="Tahoma" w:hAnsi="Tahoma" w:cs="Tahoma"/>
        <w:b/>
        <w:noProof/>
        <w:color w:val="808080"/>
        <w:sz w:val="36"/>
        <w:lang w:eastAsia="en-GB"/>
      </w:rPr>
      <w:drawing>
        <wp:inline distT="0" distB="0" distL="0" distR="0">
          <wp:extent cx="1200150" cy="1127679"/>
          <wp:effectExtent l="19050" t="0" r="0" b="0"/>
          <wp:docPr id="8" name="Picture 2" descr="Terrabase Letterhead Header (Watergate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base Letterhead Header (Watergate Row).png"/>
                  <pic:cNvPicPr>
                    <a:picLocks noChangeAspect="1" noChangeArrowheads="1"/>
                  </pic:cNvPicPr>
                </pic:nvPicPr>
                <pic:blipFill>
                  <a:blip r:embed="rId1"/>
                  <a:srcRect b="46843"/>
                  <a:stretch>
                    <a:fillRect/>
                  </a:stretch>
                </pic:blipFill>
                <pic:spPr bwMode="auto">
                  <a:xfrm>
                    <a:off x="0" y="0"/>
                    <a:ext cx="1200150" cy="1127679"/>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embedSystemFonts/>
  <w:attachedTemplate r:id="rId1"/>
  <w:stylePaneFormatFilter w:val="3F01"/>
  <w:defaultTabStop w:val="720"/>
  <w:displayHorizontalDrawingGridEvery w:val="0"/>
  <w:displayVerticalDrawingGridEvery w:val="0"/>
  <w:doNotUseMarginsForDrawingGridOrigin/>
  <w:noPunctuationKerning/>
  <w:characterSpacingControl w:val="doNotCompress"/>
  <w:savePreviewPicture/>
  <w:hdrShapeDefaults>
    <o:shapedefaults v:ext="edit" spidmax="113666">
      <o:colormru v:ext="edit" colors="#9a9a9a,#00477f,#4c98c3,#00a28a,#faa727"/>
      <o:colormenu v:ext="edit" fillcolor="red" strokecolor="none"/>
    </o:shapedefaults>
  </w:hdrShapeDefaults>
  <w:footnotePr>
    <w:footnote w:id="-1"/>
    <w:footnote w:id="0"/>
  </w:footnotePr>
  <w:endnotePr>
    <w:endnote w:id="-1"/>
    <w:endnote w:id="0"/>
  </w:endnotePr>
  <w:compat/>
  <w:rsids>
    <w:rsidRoot w:val="00596E44"/>
    <w:rsid w:val="0000417B"/>
    <w:rsid w:val="00052E22"/>
    <w:rsid w:val="0006453E"/>
    <w:rsid w:val="00065ECA"/>
    <w:rsid w:val="00073CCE"/>
    <w:rsid w:val="00083C22"/>
    <w:rsid w:val="00092935"/>
    <w:rsid w:val="00097C67"/>
    <w:rsid w:val="000B1AF1"/>
    <w:rsid w:val="000B5B21"/>
    <w:rsid w:val="000B683F"/>
    <w:rsid w:val="000C5E50"/>
    <w:rsid w:val="000C73E9"/>
    <w:rsid w:val="000F2871"/>
    <w:rsid w:val="000F42AB"/>
    <w:rsid w:val="0010407E"/>
    <w:rsid w:val="001069B9"/>
    <w:rsid w:val="001102E7"/>
    <w:rsid w:val="00116FF6"/>
    <w:rsid w:val="00117313"/>
    <w:rsid w:val="001462AB"/>
    <w:rsid w:val="00156466"/>
    <w:rsid w:val="00156E9F"/>
    <w:rsid w:val="0015747A"/>
    <w:rsid w:val="00160039"/>
    <w:rsid w:val="00194281"/>
    <w:rsid w:val="0019748A"/>
    <w:rsid w:val="001A0367"/>
    <w:rsid w:val="001A67C6"/>
    <w:rsid w:val="001C1D8E"/>
    <w:rsid w:val="001D4A52"/>
    <w:rsid w:val="001E3D8B"/>
    <w:rsid w:val="001E4012"/>
    <w:rsid w:val="001F055B"/>
    <w:rsid w:val="001F2D30"/>
    <w:rsid w:val="00214E39"/>
    <w:rsid w:val="00217994"/>
    <w:rsid w:val="00232CFD"/>
    <w:rsid w:val="0025515F"/>
    <w:rsid w:val="00257D58"/>
    <w:rsid w:val="00270946"/>
    <w:rsid w:val="00275EFA"/>
    <w:rsid w:val="002831C5"/>
    <w:rsid w:val="0028706F"/>
    <w:rsid w:val="002A45A4"/>
    <w:rsid w:val="002D743D"/>
    <w:rsid w:val="002E0584"/>
    <w:rsid w:val="002F2A60"/>
    <w:rsid w:val="002F586C"/>
    <w:rsid w:val="00300A1A"/>
    <w:rsid w:val="00301104"/>
    <w:rsid w:val="00304EFB"/>
    <w:rsid w:val="0032595F"/>
    <w:rsid w:val="003359EE"/>
    <w:rsid w:val="003404F2"/>
    <w:rsid w:val="00344FC1"/>
    <w:rsid w:val="00350D79"/>
    <w:rsid w:val="00351D51"/>
    <w:rsid w:val="003545A5"/>
    <w:rsid w:val="00363DE6"/>
    <w:rsid w:val="00367DF6"/>
    <w:rsid w:val="003735D3"/>
    <w:rsid w:val="00373B25"/>
    <w:rsid w:val="00374E02"/>
    <w:rsid w:val="00382483"/>
    <w:rsid w:val="003878D5"/>
    <w:rsid w:val="0039362E"/>
    <w:rsid w:val="003B47A8"/>
    <w:rsid w:val="003D12FA"/>
    <w:rsid w:val="003E0057"/>
    <w:rsid w:val="003F10D1"/>
    <w:rsid w:val="00400377"/>
    <w:rsid w:val="00404569"/>
    <w:rsid w:val="00407945"/>
    <w:rsid w:val="00417A9B"/>
    <w:rsid w:val="00417D78"/>
    <w:rsid w:val="00434482"/>
    <w:rsid w:val="004351A2"/>
    <w:rsid w:val="00443D45"/>
    <w:rsid w:val="0047250B"/>
    <w:rsid w:val="0047771F"/>
    <w:rsid w:val="00492F2E"/>
    <w:rsid w:val="004B3B2F"/>
    <w:rsid w:val="004C2E41"/>
    <w:rsid w:val="004C47C6"/>
    <w:rsid w:val="004E444C"/>
    <w:rsid w:val="004F40A9"/>
    <w:rsid w:val="004F617A"/>
    <w:rsid w:val="0051438C"/>
    <w:rsid w:val="00532153"/>
    <w:rsid w:val="0053236F"/>
    <w:rsid w:val="00534B5D"/>
    <w:rsid w:val="005352DB"/>
    <w:rsid w:val="005419CA"/>
    <w:rsid w:val="005622BB"/>
    <w:rsid w:val="0056375E"/>
    <w:rsid w:val="005652FB"/>
    <w:rsid w:val="00571AD2"/>
    <w:rsid w:val="005736F5"/>
    <w:rsid w:val="00573ADC"/>
    <w:rsid w:val="005801D8"/>
    <w:rsid w:val="00584C58"/>
    <w:rsid w:val="00596E44"/>
    <w:rsid w:val="005B29AB"/>
    <w:rsid w:val="005B7077"/>
    <w:rsid w:val="005D4F0D"/>
    <w:rsid w:val="005E03AF"/>
    <w:rsid w:val="00602266"/>
    <w:rsid w:val="00604ABE"/>
    <w:rsid w:val="00621CB3"/>
    <w:rsid w:val="00622604"/>
    <w:rsid w:val="00622D90"/>
    <w:rsid w:val="006305BB"/>
    <w:rsid w:val="00630CA9"/>
    <w:rsid w:val="00634F33"/>
    <w:rsid w:val="00647081"/>
    <w:rsid w:val="00653496"/>
    <w:rsid w:val="00661BBE"/>
    <w:rsid w:val="00662C8A"/>
    <w:rsid w:val="00666FB1"/>
    <w:rsid w:val="0067074B"/>
    <w:rsid w:val="00674E94"/>
    <w:rsid w:val="00680EBD"/>
    <w:rsid w:val="006B198A"/>
    <w:rsid w:val="006B22D6"/>
    <w:rsid w:val="006B3D57"/>
    <w:rsid w:val="006D0080"/>
    <w:rsid w:val="006D513E"/>
    <w:rsid w:val="006E7208"/>
    <w:rsid w:val="006F233C"/>
    <w:rsid w:val="006F5EAE"/>
    <w:rsid w:val="0070655C"/>
    <w:rsid w:val="00711157"/>
    <w:rsid w:val="007123AE"/>
    <w:rsid w:val="00714F9C"/>
    <w:rsid w:val="00715658"/>
    <w:rsid w:val="00724A5A"/>
    <w:rsid w:val="00726A9E"/>
    <w:rsid w:val="00733E06"/>
    <w:rsid w:val="00747393"/>
    <w:rsid w:val="00750F83"/>
    <w:rsid w:val="0076000A"/>
    <w:rsid w:val="00762A9B"/>
    <w:rsid w:val="00766C64"/>
    <w:rsid w:val="00787B2C"/>
    <w:rsid w:val="007A67AB"/>
    <w:rsid w:val="007D108B"/>
    <w:rsid w:val="007D3889"/>
    <w:rsid w:val="007E0EE6"/>
    <w:rsid w:val="007E20D5"/>
    <w:rsid w:val="00801A28"/>
    <w:rsid w:val="008036A1"/>
    <w:rsid w:val="00803F0A"/>
    <w:rsid w:val="00805EE0"/>
    <w:rsid w:val="00810642"/>
    <w:rsid w:val="0081712C"/>
    <w:rsid w:val="0081744F"/>
    <w:rsid w:val="008235E0"/>
    <w:rsid w:val="00835922"/>
    <w:rsid w:val="00835B6D"/>
    <w:rsid w:val="008411E1"/>
    <w:rsid w:val="00844810"/>
    <w:rsid w:val="00853DE5"/>
    <w:rsid w:val="00883E81"/>
    <w:rsid w:val="008929DB"/>
    <w:rsid w:val="0089595E"/>
    <w:rsid w:val="008A109E"/>
    <w:rsid w:val="008A36B1"/>
    <w:rsid w:val="008D1CC0"/>
    <w:rsid w:val="008D1E0F"/>
    <w:rsid w:val="008E7DCC"/>
    <w:rsid w:val="00901ECC"/>
    <w:rsid w:val="00910C0E"/>
    <w:rsid w:val="00912590"/>
    <w:rsid w:val="00912DAD"/>
    <w:rsid w:val="00914CEA"/>
    <w:rsid w:val="00935E0D"/>
    <w:rsid w:val="0094651F"/>
    <w:rsid w:val="00950E8A"/>
    <w:rsid w:val="00955E74"/>
    <w:rsid w:val="00967A02"/>
    <w:rsid w:val="00992F9B"/>
    <w:rsid w:val="009960BA"/>
    <w:rsid w:val="009A4431"/>
    <w:rsid w:val="009C4ECE"/>
    <w:rsid w:val="009C7C09"/>
    <w:rsid w:val="009E2845"/>
    <w:rsid w:val="009E3E95"/>
    <w:rsid w:val="009E446E"/>
    <w:rsid w:val="009F48CB"/>
    <w:rsid w:val="009F72D0"/>
    <w:rsid w:val="009F7D8D"/>
    <w:rsid w:val="00A15F02"/>
    <w:rsid w:val="00A322A6"/>
    <w:rsid w:val="00A52091"/>
    <w:rsid w:val="00A61A3E"/>
    <w:rsid w:val="00A64ABB"/>
    <w:rsid w:val="00A94E94"/>
    <w:rsid w:val="00AA778A"/>
    <w:rsid w:val="00AB4120"/>
    <w:rsid w:val="00AB61C6"/>
    <w:rsid w:val="00AE72D4"/>
    <w:rsid w:val="00AF5832"/>
    <w:rsid w:val="00B10327"/>
    <w:rsid w:val="00B11BE1"/>
    <w:rsid w:val="00B12425"/>
    <w:rsid w:val="00B23108"/>
    <w:rsid w:val="00B50DF6"/>
    <w:rsid w:val="00B80F6E"/>
    <w:rsid w:val="00B83F0D"/>
    <w:rsid w:val="00B854C3"/>
    <w:rsid w:val="00B872A0"/>
    <w:rsid w:val="00BA0533"/>
    <w:rsid w:val="00BA279E"/>
    <w:rsid w:val="00BA27EA"/>
    <w:rsid w:val="00BB241F"/>
    <w:rsid w:val="00BC2D80"/>
    <w:rsid w:val="00BE01B2"/>
    <w:rsid w:val="00BE087D"/>
    <w:rsid w:val="00BF0024"/>
    <w:rsid w:val="00BF5ACB"/>
    <w:rsid w:val="00BF70C9"/>
    <w:rsid w:val="00BF7CBA"/>
    <w:rsid w:val="00C137C6"/>
    <w:rsid w:val="00C2700A"/>
    <w:rsid w:val="00C40F02"/>
    <w:rsid w:val="00C42F12"/>
    <w:rsid w:val="00C4694F"/>
    <w:rsid w:val="00C60CF6"/>
    <w:rsid w:val="00C6134A"/>
    <w:rsid w:val="00C61F19"/>
    <w:rsid w:val="00C65737"/>
    <w:rsid w:val="00C744E7"/>
    <w:rsid w:val="00C752EB"/>
    <w:rsid w:val="00C75FA7"/>
    <w:rsid w:val="00C82E06"/>
    <w:rsid w:val="00C93AD1"/>
    <w:rsid w:val="00CB1A53"/>
    <w:rsid w:val="00CC5014"/>
    <w:rsid w:val="00CC7F35"/>
    <w:rsid w:val="00CD424B"/>
    <w:rsid w:val="00CD57AA"/>
    <w:rsid w:val="00CE1682"/>
    <w:rsid w:val="00CE6C8F"/>
    <w:rsid w:val="00CE6E00"/>
    <w:rsid w:val="00CF1D2B"/>
    <w:rsid w:val="00CF5880"/>
    <w:rsid w:val="00CF7D71"/>
    <w:rsid w:val="00D02835"/>
    <w:rsid w:val="00D05FED"/>
    <w:rsid w:val="00D22641"/>
    <w:rsid w:val="00D228C7"/>
    <w:rsid w:val="00D2601F"/>
    <w:rsid w:val="00D323BF"/>
    <w:rsid w:val="00D333B0"/>
    <w:rsid w:val="00D43977"/>
    <w:rsid w:val="00D51DE6"/>
    <w:rsid w:val="00D537C1"/>
    <w:rsid w:val="00D7146F"/>
    <w:rsid w:val="00D72845"/>
    <w:rsid w:val="00D8790E"/>
    <w:rsid w:val="00D92053"/>
    <w:rsid w:val="00DA2377"/>
    <w:rsid w:val="00DA3B15"/>
    <w:rsid w:val="00DA5922"/>
    <w:rsid w:val="00DC0ECD"/>
    <w:rsid w:val="00DC22ED"/>
    <w:rsid w:val="00DE7283"/>
    <w:rsid w:val="00DF326C"/>
    <w:rsid w:val="00DF6D7D"/>
    <w:rsid w:val="00E02446"/>
    <w:rsid w:val="00E02D7D"/>
    <w:rsid w:val="00E2659E"/>
    <w:rsid w:val="00E45883"/>
    <w:rsid w:val="00E51F6C"/>
    <w:rsid w:val="00E66A2E"/>
    <w:rsid w:val="00E9251F"/>
    <w:rsid w:val="00EB06A2"/>
    <w:rsid w:val="00EB1239"/>
    <w:rsid w:val="00EB6AE8"/>
    <w:rsid w:val="00ED4FB9"/>
    <w:rsid w:val="00EE4341"/>
    <w:rsid w:val="00F0468B"/>
    <w:rsid w:val="00F07291"/>
    <w:rsid w:val="00F14947"/>
    <w:rsid w:val="00F35E9D"/>
    <w:rsid w:val="00F3638D"/>
    <w:rsid w:val="00F40297"/>
    <w:rsid w:val="00F4197B"/>
    <w:rsid w:val="00F45923"/>
    <w:rsid w:val="00F549E2"/>
    <w:rsid w:val="00F57062"/>
    <w:rsid w:val="00F609EA"/>
    <w:rsid w:val="00F61E2B"/>
    <w:rsid w:val="00F65EFA"/>
    <w:rsid w:val="00F81943"/>
    <w:rsid w:val="00F928E3"/>
    <w:rsid w:val="00F95C60"/>
    <w:rsid w:val="00F963BE"/>
    <w:rsid w:val="00FC58F1"/>
    <w:rsid w:val="00FC6C26"/>
    <w:rsid w:val="00FC74C7"/>
    <w:rsid w:val="00FD11C8"/>
    <w:rsid w:val="00FD3F38"/>
    <w:rsid w:val="00FE5C20"/>
    <w:rsid w:val="00FF3D1B"/>
    <w:rsid w:val="00FF539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o:colormru v:ext="edit" colors="#9a9a9a,#00477f,#4c98c3,#00a28a,#faa727"/>
      <o:colormenu v:ext="edit" fillcolor="red"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97B"/>
    <w:pPr>
      <w:spacing w:after="0" w:line="240" w:lineRule="auto"/>
      <w:contextualSpacing/>
    </w:pPr>
    <w:rPr>
      <w:rFonts w:ascii="Futura" w:hAnsi="Futura"/>
      <w:szCs w:val="20"/>
    </w:rPr>
  </w:style>
  <w:style w:type="paragraph" w:styleId="Heading1">
    <w:name w:val="heading 1"/>
    <w:basedOn w:val="Normal"/>
    <w:next w:val="Normal"/>
    <w:link w:val="Heading1Char"/>
    <w:uiPriority w:val="9"/>
    <w:qFormat/>
    <w:rsid w:val="007123AE"/>
    <w:pPr>
      <w:keepNext/>
      <w:keepLines/>
      <w:outlineLvl w:val="0"/>
    </w:pPr>
    <w:rPr>
      <w:rFonts w:eastAsiaTheme="majorEastAsia" w:cstheme="minorHAnsi"/>
      <w:b/>
      <w:bCs/>
      <w:color w:val="0063A5"/>
      <w:szCs w:val="22"/>
    </w:rPr>
  </w:style>
  <w:style w:type="paragraph" w:styleId="Heading2">
    <w:name w:val="heading 2"/>
    <w:basedOn w:val="Normal"/>
    <w:next w:val="Normal"/>
    <w:link w:val="Heading2Char"/>
    <w:uiPriority w:val="9"/>
    <w:unhideWhenUsed/>
    <w:qFormat/>
    <w:rsid w:val="007123AE"/>
    <w:pPr>
      <w:keepNext/>
      <w:keepLines/>
      <w:outlineLvl w:val="1"/>
    </w:pPr>
    <w:rPr>
      <w:rFonts w:eastAsiaTheme="majorEastAsia" w:cstheme="minorHAnsi"/>
      <w:b/>
      <w:bCs/>
      <w:color w:val="4E9AD2"/>
      <w:szCs w:val="22"/>
    </w:rPr>
  </w:style>
  <w:style w:type="paragraph" w:styleId="Heading3">
    <w:name w:val="heading 3"/>
    <w:basedOn w:val="Normal"/>
    <w:next w:val="Normal"/>
    <w:link w:val="Heading3Char"/>
    <w:uiPriority w:val="9"/>
    <w:unhideWhenUsed/>
    <w:qFormat/>
    <w:rsid w:val="00FC58F1"/>
    <w:pPr>
      <w:keepNext/>
      <w:keepLines/>
      <w:contextualSpacing w:val="0"/>
      <w:outlineLvl w:val="2"/>
    </w:pPr>
    <w:rPr>
      <w:rFonts w:eastAsiaTheme="majorEastAsia" w:cstheme="minorHAnsi"/>
      <w:b/>
      <w:bCs/>
      <w:color w:val="4E9AD2"/>
      <w:sz w:val="20"/>
    </w:rPr>
  </w:style>
  <w:style w:type="paragraph" w:styleId="Heading4">
    <w:name w:val="heading 4"/>
    <w:basedOn w:val="Normal"/>
    <w:next w:val="Normal"/>
    <w:link w:val="Heading4Char"/>
    <w:uiPriority w:val="9"/>
    <w:semiHidden/>
    <w:unhideWhenUsed/>
    <w:qFormat/>
    <w:rsid w:val="007123AE"/>
    <w:pPr>
      <w:keepNext/>
      <w:keepLines/>
      <w:outlineLvl w:val="3"/>
    </w:pPr>
    <w:rPr>
      <w:rFonts w:eastAsiaTheme="majorEastAsia" w:cstheme="minorHAnsi"/>
      <w:b/>
      <w:bCs/>
      <w:iCs/>
      <w:color w:val="262626" w:themeColor="text1" w:themeTint="D9"/>
      <w:szCs w:val="22"/>
    </w:rPr>
  </w:style>
  <w:style w:type="paragraph" w:styleId="Heading5">
    <w:name w:val="heading 5"/>
    <w:basedOn w:val="Normal"/>
    <w:next w:val="Normal"/>
    <w:link w:val="Heading5Char"/>
    <w:uiPriority w:val="9"/>
    <w:semiHidden/>
    <w:unhideWhenUsed/>
    <w:qFormat/>
    <w:rsid w:val="007123AE"/>
    <w:pPr>
      <w:keepNext/>
      <w:keepLines/>
      <w:spacing w:before="200"/>
      <w:outlineLvl w:val="4"/>
    </w:pPr>
    <w:rPr>
      <w:rFonts w:eastAsiaTheme="majorEastAsia"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7123AE"/>
    <w:pPr>
      <w:keepNext/>
      <w:keepLines/>
      <w:spacing w:before="200"/>
      <w:outlineLvl w:val="5"/>
    </w:pPr>
    <w:rPr>
      <w:rFonts w:eastAsiaTheme="majorEastAsia"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7123AE"/>
    <w:pPr>
      <w:keepNext/>
      <w:keepLines/>
      <w:spacing w:before="200"/>
      <w:outlineLvl w:val="6"/>
    </w:pPr>
    <w:rPr>
      <w:rFonts w:eastAsiaTheme="majorEastAsia"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7123AE"/>
    <w:pPr>
      <w:keepNext/>
      <w:keepLines/>
      <w:spacing w:before="200"/>
      <w:outlineLvl w:val="7"/>
    </w:pPr>
    <w:rPr>
      <w:rFonts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7123AE"/>
    <w:pPr>
      <w:keepNext/>
      <w:keepLines/>
      <w:spacing w:before="200"/>
      <w:outlineLvl w:val="8"/>
    </w:pPr>
    <w:rPr>
      <w:rFonts w:eastAsiaTheme="majorEastAsia"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7062"/>
    <w:pPr>
      <w:tabs>
        <w:tab w:val="center" w:pos="4320"/>
        <w:tab w:val="right" w:pos="8640"/>
      </w:tabs>
    </w:pPr>
  </w:style>
  <w:style w:type="paragraph" w:styleId="Footer">
    <w:name w:val="footer"/>
    <w:basedOn w:val="Normal"/>
    <w:link w:val="FooterChar"/>
    <w:uiPriority w:val="99"/>
    <w:rsid w:val="00F57062"/>
    <w:pPr>
      <w:tabs>
        <w:tab w:val="center" w:pos="4320"/>
        <w:tab w:val="right" w:pos="8640"/>
      </w:tabs>
    </w:pPr>
  </w:style>
  <w:style w:type="character" w:styleId="Hyperlink">
    <w:name w:val="Hyperlink"/>
    <w:basedOn w:val="DefaultParagraphFont"/>
    <w:uiPriority w:val="99"/>
    <w:rsid w:val="00F57062"/>
    <w:rPr>
      <w:color w:val="000000"/>
      <w:u w:val="none"/>
    </w:rPr>
  </w:style>
  <w:style w:type="paragraph" w:styleId="DocumentMap">
    <w:name w:val="Document Map"/>
    <w:basedOn w:val="Normal"/>
    <w:semiHidden/>
    <w:rsid w:val="000B1AF1"/>
    <w:pPr>
      <w:shd w:val="clear" w:color="auto" w:fill="000080"/>
    </w:pPr>
    <w:rPr>
      <w:rFonts w:ascii="Tahoma" w:hAnsi="Tahoma" w:cs="Tahoma"/>
    </w:rPr>
  </w:style>
  <w:style w:type="table" w:styleId="TableGrid">
    <w:name w:val="Table Grid"/>
    <w:basedOn w:val="TableNormal"/>
    <w:uiPriority w:val="59"/>
    <w:rsid w:val="000B1A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2601F"/>
    <w:rPr>
      <w:rFonts w:ascii="Tahoma" w:hAnsi="Tahoma" w:cs="Tahoma"/>
      <w:sz w:val="16"/>
      <w:szCs w:val="16"/>
    </w:rPr>
  </w:style>
  <w:style w:type="character" w:customStyle="1" w:styleId="Heading1Char">
    <w:name w:val="Heading 1 Char"/>
    <w:basedOn w:val="DefaultParagraphFont"/>
    <w:link w:val="Heading1"/>
    <w:uiPriority w:val="9"/>
    <w:rsid w:val="007123AE"/>
    <w:rPr>
      <w:rFonts w:ascii="Futura" w:eastAsiaTheme="majorEastAsia" w:hAnsi="Futura" w:cstheme="minorHAnsi"/>
      <w:b/>
      <w:bCs/>
      <w:color w:val="0063A5"/>
    </w:rPr>
  </w:style>
  <w:style w:type="character" w:customStyle="1" w:styleId="Heading2Char">
    <w:name w:val="Heading 2 Char"/>
    <w:basedOn w:val="DefaultParagraphFont"/>
    <w:link w:val="Heading2"/>
    <w:uiPriority w:val="9"/>
    <w:rsid w:val="007123AE"/>
    <w:rPr>
      <w:rFonts w:ascii="Futura" w:eastAsiaTheme="majorEastAsia" w:hAnsi="Futura" w:cstheme="minorHAnsi"/>
      <w:b/>
      <w:bCs/>
      <w:color w:val="4E9AD2"/>
    </w:rPr>
  </w:style>
  <w:style w:type="character" w:customStyle="1" w:styleId="Heading3Char">
    <w:name w:val="Heading 3 Char"/>
    <w:basedOn w:val="DefaultParagraphFont"/>
    <w:link w:val="Heading3"/>
    <w:uiPriority w:val="9"/>
    <w:rsid w:val="00FC58F1"/>
    <w:rPr>
      <w:rFonts w:ascii="Futura" w:eastAsiaTheme="majorEastAsia" w:hAnsi="Futura" w:cstheme="minorHAnsi"/>
      <w:b/>
      <w:bCs/>
      <w:color w:val="4E9AD2"/>
      <w:sz w:val="20"/>
      <w:szCs w:val="20"/>
    </w:rPr>
  </w:style>
  <w:style w:type="character" w:customStyle="1" w:styleId="Heading4Char">
    <w:name w:val="Heading 4 Char"/>
    <w:basedOn w:val="DefaultParagraphFont"/>
    <w:link w:val="Heading4"/>
    <w:uiPriority w:val="9"/>
    <w:rsid w:val="007123AE"/>
    <w:rPr>
      <w:rFonts w:ascii="Futura" w:eastAsiaTheme="majorEastAsia" w:hAnsi="Futura" w:cstheme="minorHAnsi"/>
      <w:b/>
      <w:bCs/>
      <w:iCs/>
      <w:color w:val="262626" w:themeColor="text1" w:themeTint="D9"/>
    </w:rPr>
  </w:style>
  <w:style w:type="character" w:customStyle="1" w:styleId="Heading5Char">
    <w:name w:val="Heading 5 Char"/>
    <w:basedOn w:val="DefaultParagraphFont"/>
    <w:link w:val="Heading5"/>
    <w:uiPriority w:val="9"/>
    <w:rsid w:val="007123AE"/>
    <w:rPr>
      <w:rFonts w:ascii="Futura" w:eastAsiaTheme="majorEastAsia" w:hAnsi="Futura" w:cstheme="majorBidi"/>
      <w:color w:val="243F60" w:themeColor="accent1" w:themeShade="7F"/>
    </w:rPr>
  </w:style>
  <w:style w:type="character" w:customStyle="1" w:styleId="Heading6Char">
    <w:name w:val="Heading 6 Char"/>
    <w:basedOn w:val="DefaultParagraphFont"/>
    <w:link w:val="Heading6"/>
    <w:uiPriority w:val="9"/>
    <w:rsid w:val="007123AE"/>
    <w:rPr>
      <w:rFonts w:ascii="Futura" w:eastAsiaTheme="majorEastAsia" w:hAnsi="Futura" w:cstheme="majorBidi"/>
      <w:i/>
      <w:iCs/>
      <w:color w:val="243F60" w:themeColor="accent1" w:themeShade="7F"/>
    </w:rPr>
  </w:style>
  <w:style w:type="character" w:customStyle="1" w:styleId="Heading7Char">
    <w:name w:val="Heading 7 Char"/>
    <w:basedOn w:val="DefaultParagraphFont"/>
    <w:link w:val="Heading7"/>
    <w:uiPriority w:val="9"/>
    <w:rsid w:val="007123AE"/>
    <w:rPr>
      <w:rFonts w:ascii="Futura" w:eastAsiaTheme="majorEastAsia" w:hAnsi="Futura" w:cstheme="majorBidi"/>
      <w:i/>
      <w:iCs/>
      <w:color w:val="404040" w:themeColor="text1" w:themeTint="BF"/>
    </w:rPr>
  </w:style>
  <w:style w:type="character" w:customStyle="1" w:styleId="Heading8Char">
    <w:name w:val="Heading 8 Char"/>
    <w:basedOn w:val="DefaultParagraphFont"/>
    <w:link w:val="Heading8"/>
    <w:uiPriority w:val="9"/>
    <w:rsid w:val="007123AE"/>
    <w:rPr>
      <w:rFonts w:ascii="Futura" w:eastAsiaTheme="majorEastAsia" w:hAnsi="Futura" w:cstheme="majorBidi"/>
      <w:color w:val="404040" w:themeColor="text1" w:themeTint="BF"/>
      <w:sz w:val="20"/>
      <w:szCs w:val="20"/>
    </w:rPr>
  </w:style>
  <w:style w:type="character" w:customStyle="1" w:styleId="Heading9Char">
    <w:name w:val="Heading 9 Char"/>
    <w:basedOn w:val="DefaultParagraphFont"/>
    <w:link w:val="Heading9"/>
    <w:uiPriority w:val="9"/>
    <w:rsid w:val="007123AE"/>
    <w:rPr>
      <w:rFonts w:ascii="Futura" w:eastAsiaTheme="majorEastAsia" w:hAnsi="Futura" w:cstheme="majorBidi"/>
      <w:i/>
      <w:iCs/>
      <w:color w:val="404040" w:themeColor="text1" w:themeTint="BF"/>
      <w:sz w:val="20"/>
      <w:szCs w:val="20"/>
    </w:rPr>
  </w:style>
  <w:style w:type="paragraph" w:styleId="Title">
    <w:name w:val="Title"/>
    <w:basedOn w:val="Normal"/>
    <w:next w:val="Normal"/>
    <w:link w:val="TitleChar"/>
    <w:uiPriority w:val="10"/>
    <w:qFormat/>
    <w:rsid w:val="007123AE"/>
    <w:pPr>
      <w:pBdr>
        <w:bottom w:val="single" w:sz="8" w:space="4" w:color="4F81BD" w:themeColor="accent1"/>
      </w:pBdr>
      <w:spacing w:after="300"/>
    </w:pPr>
    <w:rPr>
      <w:rFonts w:eastAsiaTheme="majorEastAsia" w:cstheme="minorHAnsi"/>
      <w:b/>
      <w:color w:val="F79646" w:themeColor="accent6"/>
      <w:spacing w:val="5"/>
      <w:kern w:val="28"/>
      <w:sz w:val="52"/>
      <w:szCs w:val="52"/>
    </w:rPr>
  </w:style>
  <w:style w:type="character" w:customStyle="1" w:styleId="TitleChar">
    <w:name w:val="Title Char"/>
    <w:basedOn w:val="DefaultParagraphFont"/>
    <w:link w:val="Title"/>
    <w:uiPriority w:val="10"/>
    <w:rsid w:val="007123AE"/>
    <w:rPr>
      <w:rFonts w:ascii="Futura" w:eastAsiaTheme="majorEastAsia" w:hAnsi="Futura" w:cstheme="minorHAnsi"/>
      <w:b/>
      <w:color w:val="F79646" w:themeColor="accent6"/>
      <w:spacing w:val="5"/>
      <w:kern w:val="28"/>
      <w:sz w:val="52"/>
      <w:szCs w:val="52"/>
    </w:rPr>
  </w:style>
  <w:style w:type="paragraph" w:styleId="Subtitle">
    <w:name w:val="Subtitle"/>
    <w:basedOn w:val="Normal"/>
    <w:next w:val="Normal"/>
    <w:link w:val="SubtitleChar"/>
    <w:uiPriority w:val="11"/>
    <w:qFormat/>
    <w:rsid w:val="007123AE"/>
    <w:pPr>
      <w:numPr>
        <w:ilvl w:val="1"/>
      </w:numPr>
    </w:pPr>
    <w:rPr>
      <w:rFonts w:eastAsiaTheme="majorEastAsia" w:cstheme="majorBidi"/>
      <w:i/>
      <w:iCs/>
      <w:sz w:val="30"/>
      <w:szCs w:val="30"/>
    </w:rPr>
  </w:style>
  <w:style w:type="character" w:customStyle="1" w:styleId="SubtitleChar">
    <w:name w:val="Subtitle Char"/>
    <w:basedOn w:val="DefaultParagraphFont"/>
    <w:link w:val="Subtitle"/>
    <w:uiPriority w:val="11"/>
    <w:rsid w:val="007123AE"/>
    <w:rPr>
      <w:rFonts w:ascii="Futura" w:eastAsiaTheme="majorEastAsia" w:hAnsi="Futura" w:cstheme="majorBidi"/>
      <w:i/>
      <w:iCs/>
      <w:sz w:val="30"/>
      <w:szCs w:val="30"/>
    </w:rPr>
  </w:style>
  <w:style w:type="character" w:styleId="Strong">
    <w:name w:val="Strong"/>
    <w:basedOn w:val="DefaultParagraphFont"/>
    <w:uiPriority w:val="22"/>
    <w:qFormat/>
    <w:rsid w:val="007123AE"/>
    <w:rPr>
      <w:b/>
      <w:bCs/>
    </w:rPr>
  </w:style>
  <w:style w:type="character" w:styleId="Emphasis">
    <w:name w:val="Emphasis"/>
    <w:basedOn w:val="DefaultParagraphFont"/>
    <w:uiPriority w:val="20"/>
    <w:qFormat/>
    <w:rsid w:val="007123AE"/>
    <w:rPr>
      <w:i/>
      <w:iCs/>
      <w:color w:val="F79646" w:themeColor="accent6"/>
    </w:rPr>
  </w:style>
  <w:style w:type="paragraph" w:styleId="NoSpacing">
    <w:name w:val="No Spacing"/>
    <w:uiPriority w:val="1"/>
    <w:qFormat/>
    <w:rsid w:val="007123AE"/>
    <w:pPr>
      <w:spacing w:after="0" w:line="240" w:lineRule="auto"/>
    </w:pPr>
    <w:rPr>
      <w:rFonts w:ascii="Futura" w:hAnsi="Futura"/>
      <w:color w:val="262626" w:themeColor="text1" w:themeTint="D9"/>
    </w:rPr>
  </w:style>
  <w:style w:type="paragraph" w:styleId="ListParagraph">
    <w:name w:val="List Paragraph"/>
    <w:basedOn w:val="Normal"/>
    <w:uiPriority w:val="34"/>
    <w:qFormat/>
    <w:rsid w:val="007123AE"/>
    <w:pPr>
      <w:ind w:left="720"/>
    </w:pPr>
  </w:style>
  <w:style w:type="paragraph" w:styleId="Quote">
    <w:name w:val="Quote"/>
    <w:basedOn w:val="Normal"/>
    <w:next w:val="Normal"/>
    <w:link w:val="QuoteChar"/>
    <w:uiPriority w:val="29"/>
    <w:qFormat/>
    <w:rsid w:val="007123AE"/>
    <w:rPr>
      <w:i/>
      <w:iCs/>
      <w:color w:val="000000" w:themeColor="text1"/>
      <w:szCs w:val="22"/>
    </w:rPr>
  </w:style>
  <w:style w:type="character" w:customStyle="1" w:styleId="QuoteChar">
    <w:name w:val="Quote Char"/>
    <w:basedOn w:val="DefaultParagraphFont"/>
    <w:link w:val="Quote"/>
    <w:uiPriority w:val="29"/>
    <w:rsid w:val="007123AE"/>
    <w:rPr>
      <w:rFonts w:ascii="Futura" w:hAnsi="Futura"/>
      <w:i/>
      <w:iCs/>
      <w:color w:val="000000" w:themeColor="text1"/>
    </w:rPr>
  </w:style>
  <w:style w:type="paragraph" w:styleId="IntenseQuote">
    <w:name w:val="Intense Quote"/>
    <w:basedOn w:val="Normal"/>
    <w:next w:val="Normal"/>
    <w:link w:val="IntenseQuoteChar"/>
    <w:uiPriority w:val="30"/>
    <w:qFormat/>
    <w:rsid w:val="007123AE"/>
    <w:pPr>
      <w:pBdr>
        <w:bottom w:val="single" w:sz="4" w:space="4" w:color="4F81BD" w:themeColor="accent1"/>
      </w:pBdr>
      <w:spacing w:before="200" w:after="280"/>
      <w:ind w:left="936" w:right="936"/>
    </w:pPr>
    <w:rPr>
      <w:b/>
      <w:bCs/>
      <w:i/>
      <w:iCs/>
      <w:color w:val="4F81BD" w:themeColor="accent1"/>
      <w:szCs w:val="22"/>
    </w:rPr>
  </w:style>
  <w:style w:type="character" w:customStyle="1" w:styleId="IntenseQuoteChar">
    <w:name w:val="Intense Quote Char"/>
    <w:basedOn w:val="DefaultParagraphFont"/>
    <w:link w:val="IntenseQuote"/>
    <w:uiPriority w:val="30"/>
    <w:rsid w:val="007123AE"/>
    <w:rPr>
      <w:rFonts w:ascii="Futura" w:hAnsi="Futura"/>
      <w:b/>
      <w:bCs/>
      <w:i/>
      <w:iCs/>
      <w:color w:val="4F81BD" w:themeColor="accent1"/>
    </w:rPr>
  </w:style>
  <w:style w:type="character" w:styleId="SubtleEmphasis">
    <w:name w:val="Subtle Emphasis"/>
    <w:basedOn w:val="DefaultParagraphFont"/>
    <w:uiPriority w:val="19"/>
    <w:qFormat/>
    <w:rsid w:val="007123AE"/>
    <w:rPr>
      <w:i/>
      <w:iCs/>
      <w:color w:val="808080" w:themeColor="text1" w:themeTint="7F"/>
    </w:rPr>
  </w:style>
  <w:style w:type="character" w:styleId="IntenseEmphasis">
    <w:name w:val="Intense Emphasis"/>
    <w:basedOn w:val="DefaultParagraphFont"/>
    <w:uiPriority w:val="21"/>
    <w:qFormat/>
    <w:rsid w:val="007123AE"/>
    <w:rPr>
      <w:b/>
      <w:bCs/>
      <w:i/>
      <w:iCs/>
      <w:color w:val="4F81BD" w:themeColor="accent1"/>
    </w:rPr>
  </w:style>
  <w:style w:type="character" w:styleId="SubtleReference">
    <w:name w:val="Subtle Reference"/>
    <w:basedOn w:val="DefaultParagraphFont"/>
    <w:uiPriority w:val="31"/>
    <w:qFormat/>
    <w:rsid w:val="007123AE"/>
    <w:rPr>
      <w:smallCaps/>
      <w:color w:val="C0504D" w:themeColor="accent2"/>
      <w:u w:val="single"/>
    </w:rPr>
  </w:style>
  <w:style w:type="character" w:styleId="IntenseReference">
    <w:name w:val="Intense Reference"/>
    <w:basedOn w:val="DefaultParagraphFont"/>
    <w:uiPriority w:val="32"/>
    <w:qFormat/>
    <w:rsid w:val="007123AE"/>
    <w:rPr>
      <w:b/>
      <w:bCs/>
      <w:smallCaps/>
      <w:color w:val="C0504D" w:themeColor="accent2"/>
      <w:spacing w:val="5"/>
      <w:u w:val="single"/>
    </w:rPr>
  </w:style>
  <w:style w:type="character" w:styleId="BookTitle">
    <w:name w:val="Book Title"/>
    <w:basedOn w:val="DefaultParagraphFont"/>
    <w:uiPriority w:val="33"/>
    <w:qFormat/>
    <w:rsid w:val="007123AE"/>
    <w:rPr>
      <w:b/>
      <w:bCs/>
      <w:smallCaps/>
      <w:spacing w:val="5"/>
    </w:rPr>
  </w:style>
  <w:style w:type="paragraph" w:styleId="TOCHeading">
    <w:name w:val="TOC Heading"/>
    <w:basedOn w:val="Heading1"/>
    <w:next w:val="Normal"/>
    <w:uiPriority w:val="39"/>
    <w:unhideWhenUsed/>
    <w:qFormat/>
    <w:rsid w:val="007123AE"/>
    <w:pPr>
      <w:spacing w:before="480"/>
      <w:outlineLvl w:val="9"/>
    </w:pPr>
    <w:rPr>
      <w:rFonts w:asciiTheme="majorHAnsi" w:hAnsiTheme="majorHAnsi" w:cstheme="majorBidi"/>
      <w:color w:val="365F91" w:themeColor="accent1" w:themeShade="BF"/>
      <w:sz w:val="28"/>
      <w:szCs w:val="28"/>
      <w:lang w:val="en-US"/>
    </w:rPr>
  </w:style>
  <w:style w:type="character" w:styleId="PlaceholderText">
    <w:name w:val="Placeholder Text"/>
    <w:basedOn w:val="DefaultParagraphFont"/>
    <w:uiPriority w:val="99"/>
    <w:semiHidden/>
    <w:rsid w:val="008A109E"/>
    <w:rPr>
      <w:color w:val="808080"/>
    </w:rPr>
  </w:style>
  <w:style w:type="paragraph" w:styleId="TOC1">
    <w:name w:val="toc 1"/>
    <w:basedOn w:val="Normal"/>
    <w:next w:val="Normal"/>
    <w:autoRedefine/>
    <w:uiPriority w:val="39"/>
    <w:unhideWhenUsed/>
    <w:rsid w:val="00D8790E"/>
    <w:pPr>
      <w:spacing w:after="100"/>
    </w:pPr>
  </w:style>
  <w:style w:type="paragraph" w:styleId="TOC2">
    <w:name w:val="toc 2"/>
    <w:basedOn w:val="Normal"/>
    <w:next w:val="Normal"/>
    <w:autoRedefine/>
    <w:uiPriority w:val="39"/>
    <w:unhideWhenUsed/>
    <w:rsid w:val="00D8790E"/>
    <w:pPr>
      <w:spacing w:after="100"/>
      <w:ind w:left="220"/>
    </w:pPr>
  </w:style>
  <w:style w:type="paragraph" w:styleId="TOC3">
    <w:name w:val="toc 3"/>
    <w:basedOn w:val="Normal"/>
    <w:next w:val="Normal"/>
    <w:autoRedefine/>
    <w:uiPriority w:val="39"/>
    <w:unhideWhenUsed/>
    <w:rsid w:val="00D8790E"/>
    <w:pPr>
      <w:spacing w:after="100"/>
      <w:ind w:left="440"/>
    </w:pPr>
  </w:style>
  <w:style w:type="character" w:customStyle="1" w:styleId="FooterChar">
    <w:name w:val="Footer Char"/>
    <w:basedOn w:val="DefaultParagraphFont"/>
    <w:link w:val="Footer"/>
    <w:uiPriority w:val="99"/>
    <w:rsid w:val="004F617A"/>
    <w:rPr>
      <w:rFonts w:ascii="Futura" w:hAnsi="Futura"/>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Word%20Templates\TerraBase%20Documents\Module%20Specification%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FEFACAB68084999B76C41309874E674"/>
        <w:category>
          <w:name w:val="General"/>
          <w:gallery w:val="placeholder"/>
        </w:category>
        <w:types>
          <w:type w:val="bbPlcHdr"/>
        </w:types>
        <w:behaviors>
          <w:behavior w:val="content"/>
        </w:behaviors>
        <w:guid w:val="{442D2FCD-EDA3-46D3-8C26-E909782B5D92}"/>
      </w:docPartPr>
      <w:docPartBody>
        <w:p w:rsidR="00E834E2" w:rsidRDefault="00BB0E26">
          <w:pPr>
            <w:pStyle w:val="9FEFACAB68084999B76C41309874E674"/>
          </w:pPr>
          <w:r w:rsidRPr="00C44ADA">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Futura">
    <w:panose1 w:val="000004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0E26"/>
    <w:rsid w:val="00075F66"/>
    <w:rsid w:val="00107DB7"/>
    <w:rsid w:val="00170E66"/>
    <w:rsid w:val="001975DE"/>
    <w:rsid w:val="00242C37"/>
    <w:rsid w:val="002C1F03"/>
    <w:rsid w:val="0034773F"/>
    <w:rsid w:val="003A0C44"/>
    <w:rsid w:val="003C01E6"/>
    <w:rsid w:val="004C11C3"/>
    <w:rsid w:val="004C65FF"/>
    <w:rsid w:val="004F1BCA"/>
    <w:rsid w:val="006C15E9"/>
    <w:rsid w:val="00725664"/>
    <w:rsid w:val="007913A8"/>
    <w:rsid w:val="00892585"/>
    <w:rsid w:val="008B4740"/>
    <w:rsid w:val="009221A0"/>
    <w:rsid w:val="00943329"/>
    <w:rsid w:val="00A45C59"/>
    <w:rsid w:val="00BB0E26"/>
    <w:rsid w:val="00CD66FB"/>
    <w:rsid w:val="00E834E2"/>
    <w:rsid w:val="00FF0A5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4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34E2"/>
    <w:rPr>
      <w:color w:val="808080"/>
    </w:rPr>
  </w:style>
  <w:style w:type="paragraph" w:customStyle="1" w:styleId="9FEFACAB68084999B76C41309874E674">
    <w:name w:val="9FEFACAB68084999B76C41309874E674"/>
    <w:rsid w:val="00E834E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19296-D782-45B6-8A05-BB007072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 Specification Document.dotx</Template>
  <TotalTime>1312</TotalTime>
  <Pages>40</Pages>
  <Words>5527</Words>
  <Characters>31505</Characters>
  <Application>Microsoft Office Word</Application>
  <DocSecurity>0</DocSecurity>
  <Lines>262</Lines>
  <Paragraphs>73</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&lt;Contact Name&gt;</vt:lpstr>
      <vt:lpstr>Introduction</vt:lpstr>
      <vt:lpstr>    Fonts</vt:lpstr>
      <vt:lpstr>    Colours</vt:lpstr>
      <vt:lpstr>Pre-course withdrawal handling</vt:lpstr>
      <vt:lpstr>    </vt:lpstr>
      <vt:lpstr>    Updated Withdraw Student Dialogue</vt:lpstr>
      <vt:lpstr>        Pre-course Withdrawal Notes Label</vt:lpstr>
      <vt:lpstr>        Withdrawal/Non-completer Radio Buttons</vt:lpstr>
      <vt:lpstr>        Permissions</vt:lpstr>
      <vt:lpstr>Student Screen Changes</vt:lpstr>
      <vt:lpstr>    Withdraw 'Undo' Handling</vt:lpstr>
      <vt:lpstr>        Undo (reinstate) Link</vt:lpstr>
      <vt:lpstr>        Permissions</vt:lpstr>
      <vt:lpstr>    Post-grad and Staff Handling</vt:lpstr>
      <vt:lpstr>        Post-grad Checkbox</vt:lpstr>
      <vt:lpstr>        Staff Checkbox</vt:lpstr>
      <vt:lpstr>        Permissions</vt:lpstr>
      <vt:lpstr>    Search within results</vt:lpstr>
      <vt:lpstr>        Within results checkbox</vt:lpstr>
      <vt:lpstr>        Filter Textarea</vt:lpstr>
      <vt:lpstr>        Permissions</vt:lpstr>
      <vt:lpstr>    Searching for archived students</vt:lpstr>
      <vt:lpstr>        Permissions</vt:lpstr>
      <vt:lpstr>Import Students</vt:lpstr>
      <vt:lpstr>    Student Upload Data Selection Dialogue</vt:lpstr>
      <vt:lpstr>        Main Title Label</vt:lpstr>
      <vt:lpstr>        File to be uploaded label and link</vt:lpstr>
      <vt:lpstr>        Cancel and Upload links</vt:lpstr>
      <vt:lpstr>    Uploading Student Data Dialogue</vt:lpstr>
      <vt:lpstr>        Main title label</vt:lpstr>
      <vt:lpstr>        </vt:lpstr>
      <vt:lpstr>        File being uploaded label</vt:lpstr>
      <vt:lpstr>        </vt:lpstr>
      <vt:lpstr>        Uploading and importing label</vt:lpstr>
      <vt:lpstr>    Student Data Uploaded Dialogue</vt:lpstr>
      <vt:lpstr>        Title and information labels</vt:lpstr>
      <vt:lpstr>        Feedback textbox</vt:lpstr>
      <vt:lpstr>        Close link</vt:lpstr>
      <vt:lpstr>    Students Data Import File Format</vt:lpstr>
      <vt:lpstr>    Permissions</vt:lpstr>
      <vt:lpstr>Import Library Barcodes</vt:lpstr>
      <vt:lpstr>    Library Barcode Update Data Selection Dialogue</vt:lpstr>
      <vt:lpstr>    Uploading Library Barcode Data Dialogue</vt:lpstr>
      <vt:lpstr>    Library Barcode Data Uploaded Dialogue</vt:lpstr>
      <vt:lpstr>    Library Barcode Data Import File Format</vt:lpstr>
      <vt:lpstr>    Permissions</vt:lpstr>
      <vt:lpstr>Course Screen Changes</vt:lpstr>
      <vt:lpstr>    Search within results</vt:lpstr>
      <vt:lpstr>        Within results checkbox</vt:lpstr>
      <vt:lpstr>        Filter Textarea</vt:lpstr>
      <vt:lpstr>    Searching for archived courses</vt:lpstr>
      <vt:lpstr>    Permissions</vt:lpstr>
      <vt:lpstr>Per User Usage Log</vt:lpstr>
      <vt:lpstr>    Select User Log Details Dialogue</vt:lpstr>
      <vt:lpstr>        User dropdown</vt:lpstr>
      <vt:lpstr>        Select from date date-picker</vt:lpstr>
      <vt:lpstr>        Select until date date-picker</vt:lpstr>
      <vt:lpstr>        </vt:lpstr>
      <vt:lpstr>        Cancel link</vt:lpstr>
      <vt:lpstr>        Show link</vt:lpstr>
      <vt:lpstr>    Permissions</vt:lpstr>
      <vt:lpstr>'Ghost' Class Handling</vt:lpstr>
      <vt:lpstr>        Type dropdown</vt:lpstr>
      <vt:lpstr>    Permissions</vt:lpstr>
      <vt:lpstr>Email Students Enhancement</vt:lpstr>
    </vt:vector>
  </TitlesOfParts>
  <Company>TerraBase</Company>
  <LinksUpToDate>false</LinksUpToDate>
  <CharactersWithSpaces>36959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&lt;Contact Name&gt;</dc:title>
  <dc:creator>Tony Harris</dc:creator>
  <cp:lastModifiedBy>Tony Harris</cp:lastModifiedBy>
  <cp:revision>22</cp:revision>
  <cp:lastPrinted>2014-07-04T13:01:00Z</cp:lastPrinted>
  <dcterms:created xsi:type="dcterms:W3CDTF">2014-06-24T14:22:00Z</dcterms:created>
  <dcterms:modified xsi:type="dcterms:W3CDTF">2014-07-04T14:31:00Z</dcterms:modified>
</cp:coreProperties>
</file>